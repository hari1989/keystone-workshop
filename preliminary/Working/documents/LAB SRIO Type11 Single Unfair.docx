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839" w:rsidRDefault="00AF4839" w:rsidP="00A54486">
      <w:pPr>
        <w:pStyle w:val="Heading2"/>
        <w:ind w:firstLine="720"/>
      </w:pPr>
      <w:bookmarkStart w:id="0" w:name="_Toc110767330"/>
      <w:r>
        <w:t xml:space="preserve">Lab </w:t>
      </w:r>
      <w:bookmarkEnd w:id="0"/>
      <w:r w:rsidR="00FD6CD7">
        <w:t>4</w:t>
      </w:r>
      <w:r w:rsidR="00FE2223">
        <w:t>:</w:t>
      </w:r>
      <w:r w:rsidR="009F58A5">
        <w:t xml:space="preserve"> </w:t>
      </w:r>
      <w:r w:rsidR="00FD6CD7" w:rsidRPr="003142FC">
        <w:t>SRIO Single Unfair</w:t>
      </w:r>
    </w:p>
    <w:p w:rsidR="009F58A5" w:rsidRDefault="009F58A5" w:rsidP="00A54486">
      <w:pPr>
        <w:pStyle w:val="Heading3"/>
        <w:ind w:left="720"/>
      </w:pPr>
      <w:r>
        <w:t>Purpose</w:t>
      </w:r>
    </w:p>
    <w:p w:rsidR="00AF4839" w:rsidRDefault="009F58A5" w:rsidP="00A54486">
      <w:pPr>
        <w:ind w:left="720"/>
      </w:pPr>
      <w:r>
        <w:t xml:space="preserve">The purpose of this lab </w:t>
      </w:r>
      <w:r w:rsidR="00FD6CD7">
        <w:t>is to demonstrate a “real” application using Type 11 SRIO</w:t>
      </w:r>
      <w:r w:rsidR="003142FC">
        <w:t>.</w:t>
      </w:r>
    </w:p>
    <w:p w:rsidR="00AF4839" w:rsidRDefault="00AF4839" w:rsidP="00A54486">
      <w:pPr>
        <w:pStyle w:val="Heading3"/>
        <w:ind w:left="720"/>
      </w:pPr>
      <w:r>
        <w:t>Project Files</w:t>
      </w:r>
    </w:p>
    <w:p w:rsidR="009F58A5" w:rsidRDefault="00AF4839" w:rsidP="00A54486">
      <w:pPr>
        <w:ind w:left="720"/>
      </w:pPr>
      <w:r>
        <w:t xml:space="preserve">The </w:t>
      </w:r>
      <w:r w:rsidR="009F58A5">
        <w:t xml:space="preserve">following files are used in this </w:t>
      </w:r>
      <w:bookmarkStart w:id="1" w:name="_Toc110767331"/>
      <w:r w:rsidR="00FD6CD7">
        <w:t>lab:</w:t>
      </w:r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bioInclude.h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bioMain.c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bioUtilityAndGlobals.c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cppi_device.c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cppi_types.h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device_srio_loopback.c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r>
        <w:t>ExampleSRIO.cmd</w:t>
      </w:r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fftRoutines.c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r>
        <w:t>gen_twiddle_fft16x16.c</w:t>
      </w:r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initialization.c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masterTask.c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multicoreLoopback_osal.c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qmss_device.c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qmss_drv.c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qmss_types.h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requestProcessingData.c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slaveTask.c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proofErr w:type="spellStart"/>
      <w:r>
        <w:t>srio_drv.c</w:t>
      </w:r>
      <w:proofErr w:type="spellEnd"/>
    </w:p>
    <w:p w:rsidR="00FD6CD7" w:rsidRDefault="00FD6CD7" w:rsidP="00A54486">
      <w:pPr>
        <w:pStyle w:val="ListParagraph"/>
        <w:numPr>
          <w:ilvl w:val="0"/>
          <w:numId w:val="32"/>
        </w:numPr>
        <w:ind w:left="1440"/>
      </w:pPr>
      <w:r>
        <w:t>SRIOMulticore_fft_1.cfg</w:t>
      </w:r>
    </w:p>
    <w:p w:rsidR="009F58A5" w:rsidRDefault="009F58A5" w:rsidP="009F58A5">
      <w:r>
        <w:t xml:space="preserve"> </w:t>
      </w:r>
    </w:p>
    <w:p w:rsidR="00B669AB" w:rsidRDefault="009F58A5">
      <w:pPr>
        <w:pStyle w:val="Heading3"/>
      </w:pPr>
      <w:r>
        <w:br w:type="page"/>
      </w:r>
      <w:bookmarkEnd w:id="1"/>
      <w:r>
        <w:t xml:space="preserve">TASK 1: </w:t>
      </w:r>
      <w:r w:rsidR="003142FC">
        <w:t>Load the Project</w:t>
      </w:r>
    </w:p>
    <w:p w:rsidR="00FD6CD7" w:rsidRDefault="0013241B" w:rsidP="00FD6CD7">
      <w:pPr>
        <w:pStyle w:val="Number"/>
        <w:numPr>
          <w:ilvl w:val="0"/>
          <w:numId w:val="25"/>
        </w:numPr>
      </w:pPr>
      <w:r>
        <w:t>Copy</w:t>
      </w:r>
      <w:r w:rsidR="00FD6CD7">
        <w:t xml:space="preserve"> the project</w:t>
      </w:r>
      <w:r w:rsidR="003C2BD9">
        <w:t xml:space="preserve"> folder</w:t>
      </w:r>
      <w:r w:rsidR="00FD6CD7">
        <w:t xml:space="preserve"> </w:t>
      </w:r>
      <w:r w:rsidR="003142FC">
        <w:t xml:space="preserve">to your </w:t>
      </w:r>
      <w:r w:rsidR="009B3B35">
        <w:t xml:space="preserve">local </w:t>
      </w:r>
      <w:r w:rsidR="003142FC">
        <w:t>development environment</w:t>
      </w:r>
      <w:r w:rsidR="00FD6CD7">
        <w:t xml:space="preserve">:  </w:t>
      </w:r>
    </w:p>
    <w:p w:rsidR="00FD6CD7" w:rsidRDefault="00FD6CD7" w:rsidP="00FD6CD7">
      <w:pPr>
        <w:pStyle w:val="Number"/>
        <w:ind w:left="0" w:firstLine="0"/>
      </w:pPr>
      <w:r>
        <w:t xml:space="preserve">     </w:t>
      </w:r>
      <w:r w:rsidR="003142FC" w:rsidRPr="003142FC">
        <w:t>\\GTSNOWBALL\gguser\training\Internal TTT 04-10-12\LABS\</w:t>
      </w:r>
      <w:proofErr w:type="spellStart"/>
      <w:r w:rsidR="003142FC" w:rsidRPr="003142FC">
        <w:t>SRIO_fft_singleSRIO_working</w:t>
      </w:r>
      <w:proofErr w:type="spellEnd"/>
    </w:p>
    <w:p w:rsidR="00FD6CD7" w:rsidRDefault="006E14E7" w:rsidP="00FD6CD7">
      <w:pPr>
        <w:pStyle w:val="Number"/>
        <w:numPr>
          <w:ilvl w:val="0"/>
          <w:numId w:val="25"/>
        </w:numPr>
      </w:pPr>
      <w:r>
        <w:t>Start CCS and import the project</w:t>
      </w:r>
      <w:r w:rsidR="003142FC">
        <w:t>.</w:t>
      </w:r>
    </w:p>
    <w:p w:rsidR="006E14E7" w:rsidRDefault="006E14E7" w:rsidP="00FD6CD7">
      <w:pPr>
        <w:pStyle w:val="Number"/>
        <w:numPr>
          <w:ilvl w:val="0"/>
          <w:numId w:val="25"/>
        </w:numPr>
      </w:pPr>
      <w:r>
        <w:t xml:space="preserve">Update the include path in the </w:t>
      </w:r>
      <w:r w:rsidR="003142FC">
        <w:t>Project P</w:t>
      </w:r>
      <w:r>
        <w:t>ropert</w:t>
      </w:r>
      <w:r w:rsidR="003142FC">
        <w:t>ies</w:t>
      </w:r>
      <w:r>
        <w:t xml:space="preserve">. </w:t>
      </w:r>
      <w:r w:rsidR="003142FC">
        <w:t>Refer to the path as defined below</w:t>
      </w:r>
      <w:r>
        <w:t xml:space="preserve">.  You </w:t>
      </w:r>
      <w:r w:rsidR="003142FC">
        <w:t>must</w:t>
      </w:r>
      <w:r>
        <w:t xml:space="preserve"> modify all paths to either </w:t>
      </w:r>
      <w:r w:rsidR="003142FC">
        <w:t xml:space="preserve">an </w:t>
      </w:r>
      <w:r>
        <w:t>absolute address where you put your tools</w:t>
      </w:r>
      <w:r w:rsidR="003142FC">
        <w:t>,</w:t>
      </w:r>
      <w:r>
        <w:t xml:space="preserve"> or </w:t>
      </w:r>
      <w:r w:rsidR="003142FC">
        <w:t xml:space="preserve">refer to </w:t>
      </w:r>
      <w:r>
        <w:t>a relative address. You can use {PDK_INSTALL_PATH}</w:t>
      </w:r>
      <w:r w:rsidR="003142FC">
        <w:t xml:space="preserve"> </w:t>
      </w:r>
      <w:r>
        <w:t>or similar if it is defined</w:t>
      </w:r>
      <w:r w:rsidR="003142FC">
        <w:t>.</w:t>
      </w:r>
    </w:p>
    <w:p w:rsidR="006E14E7" w:rsidRDefault="006E14E7" w:rsidP="006E14E7">
      <w:pPr>
        <w:pStyle w:val="Number"/>
      </w:pPr>
      <w:r>
        <w:rPr>
          <w:noProof/>
        </w:rPr>
        <w:drawing>
          <wp:inline distT="0" distB="0" distL="0" distR="0">
            <wp:extent cx="5486400" cy="43891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FC" w:rsidRDefault="003142FC">
      <w:pPr>
        <w:suppressAutoHyphens w:val="0"/>
        <w:spacing w:before="0" w:after="0"/>
      </w:pPr>
      <w:r>
        <w:br w:type="page"/>
      </w:r>
    </w:p>
    <w:p w:rsidR="006E14E7" w:rsidRDefault="006E14E7" w:rsidP="00FD6CD7">
      <w:pPr>
        <w:pStyle w:val="Number"/>
        <w:numPr>
          <w:ilvl w:val="0"/>
          <w:numId w:val="25"/>
        </w:numPr>
      </w:pPr>
      <w:r>
        <w:lastRenderedPageBreak/>
        <w:t>Do th</w:t>
      </w:r>
      <w:r w:rsidR="003142FC">
        <w:t>e same for the Linker File Search Path, as shown below.</w:t>
      </w:r>
    </w:p>
    <w:p w:rsidR="006E14E7" w:rsidRDefault="006E14E7" w:rsidP="006E14E7">
      <w:pPr>
        <w:pStyle w:val="Number"/>
      </w:pPr>
      <w:r>
        <w:rPr>
          <w:noProof/>
        </w:rPr>
        <w:drawing>
          <wp:inline distT="0" distB="0" distL="0" distR="0">
            <wp:extent cx="5486400" cy="43891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FC" w:rsidRDefault="003142FC">
      <w:pPr>
        <w:suppressAutoHyphens w:val="0"/>
        <w:spacing w:before="0" w:after="0"/>
      </w:pPr>
      <w:r>
        <w:br w:type="page"/>
      </w:r>
    </w:p>
    <w:p w:rsidR="003142FC" w:rsidRDefault="003142FC" w:rsidP="003142FC">
      <w:pPr>
        <w:pStyle w:val="Heading3"/>
      </w:pPr>
      <w:r>
        <w:lastRenderedPageBreak/>
        <w:t>TASK 2: Build the Application</w:t>
      </w:r>
    </w:p>
    <w:p w:rsidR="006E14E7" w:rsidRDefault="006E14E7" w:rsidP="00FD6CD7">
      <w:pPr>
        <w:pStyle w:val="Number"/>
        <w:numPr>
          <w:ilvl w:val="0"/>
          <w:numId w:val="25"/>
        </w:numPr>
      </w:pPr>
      <w:r>
        <w:t xml:space="preserve">Clean </w:t>
      </w:r>
      <w:r w:rsidR="003142FC">
        <w:t xml:space="preserve">the </w:t>
      </w:r>
      <w:r>
        <w:t xml:space="preserve">build. </w:t>
      </w:r>
    </w:p>
    <w:p w:rsidR="003142FC" w:rsidRDefault="003142FC" w:rsidP="003142FC">
      <w:pPr>
        <w:pStyle w:val="Number"/>
        <w:numPr>
          <w:ilvl w:val="0"/>
          <w:numId w:val="25"/>
        </w:numPr>
        <w:suppressAutoHyphens w:val="0"/>
        <w:spacing w:before="0" w:after="0"/>
      </w:pPr>
      <w:r>
        <w:t>Build the project.</w:t>
      </w:r>
    </w:p>
    <w:p w:rsidR="006E14E7" w:rsidRDefault="006E14E7" w:rsidP="00FD6CD7">
      <w:pPr>
        <w:pStyle w:val="Number"/>
        <w:numPr>
          <w:ilvl w:val="0"/>
          <w:numId w:val="25"/>
        </w:numPr>
      </w:pPr>
      <w:r>
        <w:t>Verify that the executable</w:t>
      </w:r>
      <w:r w:rsidR="003142FC">
        <w:t xml:space="preserve"> (.out)</w:t>
      </w:r>
      <w:r>
        <w:t xml:space="preserve"> was built by lookin</w:t>
      </w:r>
      <w:r w:rsidR="003142FC">
        <w:t>g at the debug directory (assuming</w:t>
      </w:r>
      <w:r>
        <w:t xml:space="preserve"> the </w:t>
      </w:r>
      <w:r w:rsidR="003142FC">
        <w:t xml:space="preserve">build </w:t>
      </w:r>
      <w:r>
        <w:t>configuration is debug configuration)</w:t>
      </w:r>
      <w:r w:rsidR="003142FC">
        <w:t>.</w:t>
      </w:r>
    </w:p>
    <w:p w:rsidR="006E14E7" w:rsidRDefault="006E14E7" w:rsidP="006E14E7">
      <w:pPr>
        <w:pStyle w:val="Number"/>
      </w:pPr>
      <w:r>
        <w:rPr>
          <w:noProof/>
        </w:rPr>
        <w:drawing>
          <wp:inline distT="0" distB="0" distL="0" distR="0">
            <wp:extent cx="5486400" cy="43891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4E7" w:rsidRDefault="006E14E7" w:rsidP="006E14E7">
      <w:pPr>
        <w:pStyle w:val="Number"/>
      </w:pPr>
    </w:p>
    <w:p w:rsidR="006E14E7" w:rsidRDefault="006E14E7" w:rsidP="006E14E7">
      <w:pPr>
        <w:pStyle w:val="Number"/>
      </w:pPr>
    </w:p>
    <w:p w:rsidR="006E14E7" w:rsidRDefault="006E14E7" w:rsidP="006E14E7">
      <w:pPr>
        <w:pStyle w:val="Number"/>
      </w:pPr>
    </w:p>
    <w:p w:rsidR="006E14E7" w:rsidRDefault="006E14E7" w:rsidP="006E14E7">
      <w:pPr>
        <w:pStyle w:val="Number"/>
      </w:pPr>
    </w:p>
    <w:p w:rsidR="006E14E7" w:rsidRDefault="006E14E7" w:rsidP="006E14E7">
      <w:pPr>
        <w:pStyle w:val="Number"/>
      </w:pPr>
    </w:p>
    <w:p w:rsidR="006E14E7" w:rsidRDefault="002A2082" w:rsidP="003142FC">
      <w:pPr>
        <w:pStyle w:val="Heading3"/>
      </w:pPr>
      <w:r>
        <w:br w:type="page"/>
      </w:r>
      <w:r w:rsidR="009F58A5">
        <w:lastRenderedPageBreak/>
        <w:t xml:space="preserve">TASK 2: </w:t>
      </w:r>
      <w:r w:rsidR="003142FC">
        <w:t>Launch the Target</w:t>
      </w:r>
    </w:p>
    <w:p w:rsidR="00AF4839" w:rsidRDefault="00B003E7" w:rsidP="00B669AB">
      <w:pPr>
        <w:pStyle w:val="Number"/>
        <w:numPr>
          <w:ilvl w:val="0"/>
          <w:numId w:val="25"/>
        </w:numPr>
      </w:pPr>
      <w:r>
        <w:t>Power on the EVM, connect the USB cable to the emulator, wait for the EVM to finish boot (the red light is ON)</w:t>
      </w:r>
      <w:r w:rsidR="003142FC">
        <w:t>.</w:t>
      </w:r>
    </w:p>
    <w:p w:rsidR="009F58A5" w:rsidRDefault="00B003E7" w:rsidP="00B669AB">
      <w:pPr>
        <w:pStyle w:val="Number"/>
        <w:numPr>
          <w:ilvl w:val="0"/>
          <w:numId w:val="25"/>
        </w:numPr>
      </w:pPr>
      <w:r>
        <w:t>Launch your debugger</w:t>
      </w:r>
      <w:r w:rsidR="003142FC">
        <w:t>.</w:t>
      </w:r>
    </w:p>
    <w:p w:rsidR="00B003E7" w:rsidRDefault="00B003E7" w:rsidP="00B003E7">
      <w:pPr>
        <w:pStyle w:val="Number"/>
        <w:numPr>
          <w:ilvl w:val="0"/>
          <w:numId w:val="25"/>
        </w:numPr>
      </w:pPr>
      <w:r>
        <w:t xml:space="preserve">  Group all cores into one group as follows:</w:t>
      </w:r>
    </w:p>
    <w:p w:rsidR="00B003E7" w:rsidRDefault="00B003E7" w:rsidP="00B003E7">
      <w:pPr>
        <w:pStyle w:val="Number"/>
      </w:pPr>
    </w:p>
    <w:p w:rsidR="00B003E7" w:rsidRDefault="00B003E7" w:rsidP="00B003E7">
      <w:pPr>
        <w:pStyle w:val="Number"/>
      </w:pPr>
      <w:r>
        <w:rPr>
          <w:noProof/>
        </w:rPr>
        <w:drawing>
          <wp:inline distT="0" distB="0" distL="0" distR="0">
            <wp:extent cx="5486400" cy="43891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E7" w:rsidRDefault="00B003E7" w:rsidP="00B003E7">
      <w:pPr>
        <w:pStyle w:val="Number"/>
      </w:pPr>
    </w:p>
    <w:p w:rsidR="003142FC" w:rsidRDefault="003142FC">
      <w:pPr>
        <w:suppressAutoHyphens w:val="0"/>
        <w:spacing w:before="0" w:after="0"/>
      </w:pPr>
      <w:r>
        <w:br w:type="page"/>
      </w:r>
    </w:p>
    <w:p w:rsidR="00B003E7" w:rsidRDefault="003142FC" w:rsidP="00B003E7">
      <w:pPr>
        <w:pStyle w:val="Number"/>
      </w:pPr>
      <w:r>
        <w:lastRenderedPageBreak/>
        <w:t>After grouping, Group 1 is defined and displayed as shown below:</w:t>
      </w:r>
    </w:p>
    <w:p w:rsidR="00B003E7" w:rsidRDefault="00B003E7" w:rsidP="00B003E7">
      <w:pPr>
        <w:pStyle w:val="Number"/>
      </w:pPr>
      <w:r>
        <w:rPr>
          <w:noProof/>
        </w:rPr>
        <w:drawing>
          <wp:inline distT="0" distB="0" distL="0" distR="0">
            <wp:extent cx="5486400" cy="43891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E7" w:rsidRDefault="00B003E7" w:rsidP="00B003E7">
      <w:pPr>
        <w:pStyle w:val="Number"/>
      </w:pPr>
    </w:p>
    <w:p w:rsidR="00FE2223" w:rsidRDefault="00FE2223">
      <w:pPr>
        <w:suppressAutoHyphens w:val="0"/>
        <w:spacing w:before="0" w:after="0"/>
      </w:pPr>
      <w:r>
        <w:br w:type="page"/>
      </w:r>
    </w:p>
    <w:p w:rsidR="00FE2223" w:rsidRDefault="00FE2223" w:rsidP="00FE2223">
      <w:pPr>
        <w:pStyle w:val="Heading3"/>
      </w:pPr>
      <w:r>
        <w:lastRenderedPageBreak/>
        <w:t>TASK 3: Load and Run</w:t>
      </w:r>
    </w:p>
    <w:p w:rsidR="00B003E7" w:rsidRDefault="00B003E7" w:rsidP="00B003E7">
      <w:pPr>
        <w:pStyle w:val="Number"/>
        <w:numPr>
          <w:ilvl w:val="0"/>
          <w:numId w:val="25"/>
        </w:numPr>
      </w:pPr>
      <w:r>
        <w:t xml:space="preserve">Select </w:t>
      </w:r>
      <w:r w:rsidR="003142FC">
        <w:t>G</w:t>
      </w:r>
      <w:r>
        <w:t>roup</w:t>
      </w:r>
      <w:r w:rsidR="003142FC">
        <w:t>1</w:t>
      </w:r>
      <w:r>
        <w:t xml:space="preserve">, </w:t>
      </w:r>
      <w:r w:rsidR="003142FC">
        <w:t xml:space="preserve">and </w:t>
      </w:r>
      <w:r>
        <w:t>connect all cores in the group by one of the three ways:</w:t>
      </w:r>
    </w:p>
    <w:p w:rsidR="00B003E7" w:rsidRDefault="00B003E7" w:rsidP="00B003E7">
      <w:pPr>
        <w:pStyle w:val="Number"/>
        <w:numPr>
          <w:ilvl w:val="1"/>
          <w:numId w:val="25"/>
        </w:numPr>
      </w:pPr>
      <w:r>
        <w:t>From the RUN menu</w:t>
      </w:r>
      <w:r w:rsidR="003142FC">
        <w:t>, select Connect T</w:t>
      </w:r>
      <w:r>
        <w:t>arget</w:t>
      </w:r>
      <w:r w:rsidR="00FE2223">
        <w:t>.</w:t>
      </w:r>
    </w:p>
    <w:p w:rsidR="00B003E7" w:rsidRDefault="003142FC" w:rsidP="00B003E7">
      <w:pPr>
        <w:pStyle w:val="Number"/>
        <w:numPr>
          <w:ilvl w:val="1"/>
          <w:numId w:val="25"/>
        </w:numPr>
      </w:pPr>
      <w:r>
        <w:t xml:space="preserve">Right click on the </w:t>
      </w:r>
      <w:r w:rsidR="00B003E7">
        <w:t>group</w:t>
      </w:r>
      <w:r>
        <w:t xml:space="preserve"> name</w:t>
      </w:r>
      <w:r w:rsidR="00B003E7">
        <w:t xml:space="preserve"> and cho</w:t>
      </w:r>
      <w:r>
        <w:t>ose C</w:t>
      </w:r>
      <w:r w:rsidR="00B003E7">
        <w:t xml:space="preserve">onnect </w:t>
      </w:r>
      <w:r>
        <w:t>T</w:t>
      </w:r>
      <w:r w:rsidR="00B003E7">
        <w:t>arget</w:t>
      </w:r>
      <w:r w:rsidR="00FE2223">
        <w:t>.</w:t>
      </w:r>
    </w:p>
    <w:p w:rsidR="00B003E7" w:rsidRDefault="00FE2223" w:rsidP="00B003E7">
      <w:pPr>
        <w:pStyle w:val="Number"/>
        <w:numPr>
          <w:ilvl w:val="1"/>
          <w:numId w:val="25"/>
        </w:numPr>
      </w:pPr>
      <w:r>
        <w:t>Click the Connect T</w:t>
      </w:r>
      <w:r w:rsidR="00B003E7">
        <w:t>arget</w:t>
      </w:r>
      <w:r>
        <w:t xml:space="preserve"> icon.</w:t>
      </w:r>
    </w:p>
    <w:p w:rsidR="00B003E7" w:rsidRDefault="00B003E7" w:rsidP="00B003E7">
      <w:pPr>
        <w:pStyle w:val="Number"/>
        <w:numPr>
          <w:ilvl w:val="0"/>
          <w:numId w:val="25"/>
        </w:numPr>
      </w:pPr>
      <w:r>
        <w:t>Load the code to all cores in the group:</w:t>
      </w:r>
    </w:p>
    <w:p w:rsidR="00B003E7" w:rsidRDefault="00B003E7" w:rsidP="00B003E7">
      <w:pPr>
        <w:pStyle w:val="Number"/>
        <w:numPr>
          <w:ilvl w:val="1"/>
          <w:numId w:val="25"/>
        </w:numPr>
      </w:pPr>
      <w:r>
        <w:t>From the RUN menu</w:t>
      </w:r>
      <w:r w:rsidR="003142FC">
        <w:t>, select Load</w:t>
      </w:r>
      <w:r w:rsidR="00FE2223">
        <w:t>.</w:t>
      </w:r>
      <w:r w:rsidR="003142FC">
        <w:br/>
      </w:r>
      <w:r>
        <w:t>OR</w:t>
      </w:r>
    </w:p>
    <w:p w:rsidR="00B003E7" w:rsidRDefault="003142FC" w:rsidP="00B003E7">
      <w:pPr>
        <w:pStyle w:val="Number"/>
        <w:numPr>
          <w:ilvl w:val="1"/>
          <w:numId w:val="25"/>
        </w:numPr>
      </w:pPr>
      <w:r>
        <w:t xml:space="preserve">Click the </w:t>
      </w:r>
      <w:r w:rsidR="00FE2223">
        <w:t>L</w:t>
      </w:r>
      <w:r>
        <w:t>oad icon</w:t>
      </w:r>
      <w:r w:rsidR="00FE2223">
        <w:t>.</w:t>
      </w:r>
    </w:p>
    <w:p w:rsidR="00B003E7" w:rsidRDefault="00B003E7" w:rsidP="00B003E7">
      <w:pPr>
        <w:pStyle w:val="Number"/>
        <w:numPr>
          <w:ilvl w:val="0"/>
          <w:numId w:val="25"/>
        </w:numPr>
      </w:pPr>
      <w:r>
        <w:t>Run the code in one of the following ways:</w:t>
      </w:r>
    </w:p>
    <w:p w:rsidR="00B003E7" w:rsidRDefault="00FE2223" w:rsidP="00B003E7">
      <w:pPr>
        <w:pStyle w:val="Number"/>
        <w:numPr>
          <w:ilvl w:val="1"/>
          <w:numId w:val="25"/>
        </w:numPr>
      </w:pPr>
      <w:r>
        <w:t>Press</w:t>
      </w:r>
      <w:r w:rsidR="00B003E7">
        <w:t xml:space="preserve"> F8</w:t>
      </w:r>
      <w:r w:rsidR="00A54486">
        <w:t>.</w:t>
      </w:r>
    </w:p>
    <w:p w:rsidR="00B003E7" w:rsidRDefault="00FE2223" w:rsidP="00B003E7">
      <w:pPr>
        <w:pStyle w:val="Number"/>
        <w:numPr>
          <w:ilvl w:val="1"/>
          <w:numId w:val="25"/>
        </w:numPr>
      </w:pPr>
      <w:r>
        <w:t>From the RUN menu, s</w:t>
      </w:r>
      <w:r w:rsidR="00B003E7">
        <w:t xml:space="preserve">elect </w:t>
      </w:r>
      <w:r>
        <w:t>R</w:t>
      </w:r>
      <w:r w:rsidR="00B003E7">
        <w:t>esume</w:t>
      </w:r>
      <w:r w:rsidR="00A54486">
        <w:t>.</w:t>
      </w:r>
    </w:p>
    <w:p w:rsidR="00B003E7" w:rsidRDefault="00B003E7" w:rsidP="00B003E7">
      <w:pPr>
        <w:pStyle w:val="Number"/>
        <w:numPr>
          <w:ilvl w:val="1"/>
          <w:numId w:val="25"/>
        </w:numPr>
      </w:pPr>
      <w:r>
        <w:t xml:space="preserve">Click on the </w:t>
      </w:r>
      <w:r w:rsidR="00FE2223">
        <w:t>Resume</w:t>
      </w:r>
      <w:r>
        <w:t xml:space="preserve"> icon</w:t>
      </w:r>
      <w:r w:rsidR="00FE2223">
        <w:t xml:space="preserve"> (green arrow).</w:t>
      </w:r>
    </w:p>
    <w:p w:rsidR="00FE2223" w:rsidRDefault="00FE2223" w:rsidP="00FE2223">
      <w:pPr>
        <w:pStyle w:val="Number"/>
      </w:pPr>
    </w:p>
    <w:p w:rsidR="00FE2223" w:rsidRDefault="00FE2223">
      <w:pPr>
        <w:suppressAutoHyphens w:val="0"/>
        <w:spacing w:before="0" w:after="0"/>
      </w:pPr>
      <w:r>
        <w:br w:type="page"/>
      </w:r>
    </w:p>
    <w:p w:rsidR="00B003E7" w:rsidRDefault="00B003E7" w:rsidP="00FE2223">
      <w:pPr>
        <w:pStyle w:val="Number"/>
      </w:pPr>
      <w:r>
        <w:lastRenderedPageBreak/>
        <w:t xml:space="preserve">The output results </w:t>
      </w:r>
      <w:r w:rsidR="00FE2223">
        <w:t>appear as follows</w:t>
      </w:r>
      <w:r>
        <w:t>:</w:t>
      </w:r>
    </w:p>
    <w:p w:rsidR="00B003E7" w:rsidRDefault="00B003E7" w:rsidP="00B003E7">
      <w:pPr>
        <w:pStyle w:val="Number"/>
      </w:pPr>
      <w:r>
        <w:rPr>
          <w:noProof/>
        </w:rPr>
        <w:drawing>
          <wp:inline distT="0" distB="0" distL="0" distR="0">
            <wp:extent cx="5486400" cy="43891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E7" w:rsidRDefault="005F2C21" w:rsidP="00B003E7">
      <w:pPr>
        <w:pStyle w:val="Number"/>
        <w:numPr>
          <w:ilvl w:val="0"/>
          <w:numId w:val="25"/>
        </w:numPr>
      </w:pPr>
      <w:r>
        <w:t xml:space="preserve"> Observe the results, </w:t>
      </w:r>
      <w:r w:rsidR="00FE2223">
        <w:t>then suspend</w:t>
      </w:r>
      <w:r>
        <w:t xml:space="preserve"> the run:</w:t>
      </w:r>
    </w:p>
    <w:p w:rsidR="005F2C21" w:rsidRDefault="00FE2223" w:rsidP="005F2C21">
      <w:pPr>
        <w:pStyle w:val="Number"/>
        <w:numPr>
          <w:ilvl w:val="1"/>
          <w:numId w:val="25"/>
        </w:numPr>
      </w:pPr>
      <w:r>
        <w:t>From the RUN menu, c</w:t>
      </w:r>
      <w:r w:rsidR="005F2C21">
        <w:t>ho</w:t>
      </w:r>
      <w:r>
        <w:t>ose Suspend</w:t>
      </w:r>
      <w:r>
        <w:br/>
      </w:r>
      <w:r w:rsidR="005F2C21">
        <w:t>OR</w:t>
      </w:r>
    </w:p>
    <w:p w:rsidR="005F2C21" w:rsidRDefault="00FE2223" w:rsidP="005F2C21">
      <w:pPr>
        <w:pStyle w:val="Number"/>
        <w:numPr>
          <w:ilvl w:val="1"/>
          <w:numId w:val="25"/>
        </w:numPr>
      </w:pPr>
      <w:r>
        <w:t>Click on the S</w:t>
      </w:r>
      <w:r w:rsidR="005F2C21">
        <w:t xml:space="preserve">uspend icon (the yellow </w:t>
      </w:r>
      <w:r>
        <w:t>“pause”</w:t>
      </w:r>
      <w:r w:rsidR="005F2C21">
        <w:t xml:space="preserve"> lines)</w:t>
      </w:r>
    </w:p>
    <w:p w:rsidR="00FE2223" w:rsidRDefault="00FE2223">
      <w:pPr>
        <w:suppressAutoHyphens w:val="0"/>
        <w:spacing w:before="0" w:after="0"/>
      </w:pPr>
      <w:r>
        <w:br w:type="page"/>
      </w:r>
    </w:p>
    <w:p w:rsidR="00FE2223" w:rsidRDefault="00FE2223" w:rsidP="00FE2223">
      <w:pPr>
        <w:pStyle w:val="Heading3"/>
      </w:pPr>
      <w:r>
        <w:lastRenderedPageBreak/>
        <w:t>TASK 4 (optional): Debug the Project</w:t>
      </w:r>
    </w:p>
    <w:p w:rsidR="00FE2223" w:rsidRDefault="00FE2223" w:rsidP="005F2C21">
      <w:pPr>
        <w:pStyle w:val="Number"/>
      </w:pPr>
      <w:r>
        <w:t>When you have</w:t>
      </w:r>
      <w:r w:rsidR="005F2C21">
        <w:t xml:space="preserve"> </w:t>
      </w:r>
      <w:r>
        <w:t>finished the previous task</w:t>
      </w:r>
      <w:r w:rsidR="005F2C21">
        <w:t xml:space="preserve">, you can </w:t>
      </w:r>
      <w:r>
        <w:t xml:space="preserve">optionally </w:t>
      </w:r>
      <w:r w:rsidR="005F2C21">
        <w:t xml:space="preserve">download the same project with </w:t>
      </w:r>
      <w:r>
        <w:t>some embedded bugs</w:t>
      </w:r>
      <w:r w:rsidR="005F2C21">
        <w:t xml:space="preserve"> and </w:t>
      </w:r>
      <w:r>
        <w:t>then debug the code.</w:t>
      </w:r>
    </w:p>
    <w:p w:rsidR="00FE2223" w:rsidRDefault="00FE2223" w:rsidP="00FE2223">
      <w:pPr>
        <w:pStyle w:val="Number"/>
        <w:numPr>
          <w:ilvl w:val="0"/>
          <w:numId w:val="25"/>
        </w:numPr>
      </w:pPr>
      <w:r>
        <w:t xml:space="preserve">Load the project to your development environment:  </w:t>
      </w:r>
    </w:p>
    <w:p w:rsidR="00FE2223" w:rsidRDefault="00FE2223" w:rsidP="00FE2223">
      <w:pPr>
        <w:pStyle w:val="Number"/>
        <w:ind w:left="0" w:firstLine="0"/>
      </w:pPr>
      <w:r>
        <w:t xml:space="preserve">     </w:t>
      </w:r>
      <w:r w:rsidRPr="003142FC">
        <w:t>\\GTSNOWBALL\gguser\training\Internal TTT 04-10-12\LABS\</w:t>
      </w:r>
      <w:proofErr w:type="spellStart"/>
      <w:r w:rsidRPr="003142FC">
        <w:t>SRIO_fft_singleSRIO_</w:t>
      </w:r>
      <w:r>
        <w:t>WithBugs</w:t>
      </w:r>
      <w:proofErr w:type="spellEnd"/>
    </w:p>
    <w:p w:rsidR="00FE2223" w:rsidRDefault="00FE2223" w:rsidP="00FE2223">
      <w:pPr>
        <w:pStyle w:val="Number"/>
        <w:numPr>
          <w:ilvl w:val="0"/>
          <w:numId w:val="25"/>
        </w:numPr>
      </w:pPr>
      <w:r>
        <w:t>Start CCS and import the project.</w:t>
      </w:r>
    </w:p>
    <w:p w:rsidR="000B39FF" w:rsidRDefault="009F58A5" w:rsidP="00FA7332">
      <w:pPr>
        <w:pStyle w:val="Fill-InNoNumber"/>
        <w:ind w:left="0" w:firstLine="360"/>
      </w:pPr>
      <w:r>
        <w:t>Challenge Question</w:t>
      </w:r>
      <w:r w:rsidR="005F2C21">
        <w:t xml:space="preserve">:  Can you debug the code and make it </w:t>
      </w:r>
      <w:r w:rsidR="00FE2223">
        <w:t>build and run properly</w:t>
      </w:r>
      <w:r w:rsidR="005F2C21">
        <w:t>?</w:t>
      </w:r>
    </w:p>
    <w:p w:rsidR="00AF4839" w:rsidRDefault="005F2C21">
      <w:pPr>
        <w:pStyle w:val="Hint"/>
      </w:pPr>
      <w:r>
        <w:t xml:space="preserve">There are two bugs. One bug is in the build process. Something is missing from the </w:t>
      </w:r>
      <w:r w:rsidR="00FE2223">
        <w:t>.</w:t>
      </w:r>
      <w:proofErr w:type="spellStart"/>
      <w:r w:rsidR="00A54486">
        <w:t>cfg</w:t>
      </w:r>
      <w:proofErr w:type="spellEnd"/>
      <w:r w:rsidR="00A54486">
        <w:t xml:space="preserve"> file.</w:t>
      </w:r>
      <w:r w:rsidR="00A54486">
        <w:br/>
      </w:r>
      <w:r>
        <w:t>The second bug is in the run.  The code was originally developed for 6670 and then converted to 66</w:t>
      </w:r>
      <w:r w:rsidR="00FE2223">
        <w:t>78.</w:t>
      </w:r>
    </w:p>
    <w:p w:rsidR="00AF4839" w:rsidRDefault="00AF4839" w:rsidP="009F58A5">
      <w:pPr>
        <w:pStyle w:val="NumberNoNumber"/>
      </w:pPr>
      <w:r>
        <w:br/>
      </w:r>
    </w:p>
    <w:p w:rsidR="00AF4839" w:rsidRDefault="00EB6C75" w:rsidP="00FE2223">
      <w:pPr>
        <w:pStyle w:val="Heading5"/>
      </w:pPr>
      <w:r>
        <w:br w:type="page"/>
      </w:r>
    </w:p>
    <w:p w:rsidR="00EB6C75" w:rsidRPr="00EB6C75" w:rsidRDefault="009F58A5" w:rsidP="00EB6C75">
      <w:pPr>
        <w:jc w:val="center"/>
        <w:rPr>
          <w:i/>
        </w:rPr>
      </w:pPr>
      <w:r>
        <w:rPr>
          <w:i/>
        </w:rPr>
        <w:lastRenderedPageBreak/>
        <w:t>Maintain Blank Page Here</w:t>
      </w:r>
    </w:p>
    <w:sectPr w:rsidR="00EB6C75" w:rsidRPr="00EB6C75" w:rsidSect="00A54486">
      <w:headerReference w:type="even" r:id="rId14"/>
      <w:headerReference w:type="default" r:id="rId15"/>
      <w:footerReference w:type="even" r:id="rId16"/>
      <w:footerReference w:type="default" r:id="rId17"/>
      <w:footerReference w:type="first" r:id="rId18"/>
      <w:type w:val="continuous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03E7" w:rsidRDefault="00B003E7">
      <w:r>
        <w:separator/>
      </w:r>
    </w:p>
  </w:endnote>
  <w:endnote w:type="continuationSeparator" w:id="0">
    <w:p w:rsidR="00B003E7" w:rsidRDefault="00B003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Overbar"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3E7" w:rsidRDefault="00B003E7" w:rsidP="00785D41">
    <w:pPr>
      <w:pStyle w:val="Footer"/>
    </w:pPr>
    <w:r>
      <w:t xml:space="preserve">Lab ## - </w:t>
    </w:r>
    <w:fldSimple w:instr=" PAGE  \* MERGEFORMAT ">
      <w:r w:rsidR="00A54486">
        <w:t>8</w:t>
      </w:r>
    </w:fldSimple>
    <w:r>
      <w:tab/>
    </w:r>
    <w:fldSimple w:instr=" SUBJECT  \* MERGEFORMAT ">
      <w:r>
        <w:t>C66x Multicore Workshop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3E7" w:rsidRDefault="00C535F8" w:rsidP="00785D41">
    <w:pPr>
      <w:pStyle w:val="Footer"/>
    </w:pPr>
    <w:fldSimple w:instr=" SUBJECT  \* MERGEFORMAT ">
      <w:r w:rsidR="00B003E7">
        <w:t xml:space="preserve">C6000 </w:t>
      </w:r>
      <w:fldSimple w:instr=" SUBJECT  \* MERGEFORMAT ">
        <w:r w:rsidR="00B003E7">
          <w:t>C66x Multicore Workshop</w:t>
        </w:r>
      </w:fldSimple>
    </w:fldSimple>
    <w:r w:rsidR="00B003E7">
      <w:tab/>
      <w:t xml:space="preserve">Lab ## - </w:t>
    </w:r>
    <w:fldSimple w:instr=" PAGE  \* MERGEFORMAT ">
      <w:r w:rsidR="00A54486">
        <w:t>9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3E7" w:rsidRDefault="00C535F8" w:rsidP="00785D41">
    <w:pPr>
      <w:pStyle w:val="Footer"/>
    </w:pPr>
    <w:fldSimple w:instr=" SUBJECT  \* MERGEFORMAT ">
      <w:r w:rsidR="00B003E7">
        <w:t>C66x Multicore Workshop</w:t>
      </w:r>
    </w:fldSimple>
    <w:r w:rsidR="00B003E7">
      <w:tab/>
      <w:t xml:space="preserve">##- </w:t>
    </w:r>
    <w:fldSimple w:instr=" PAGE  \* MERGEFORMAT ">
      <w:r w:rsidR="00A54486"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03E7" w:rsidRDefault="00B003E7">
      <w:r>
        <w:separator/>
      </w:r>
    </w:p>
  </w:footnote>
  <w:footnote w:type="continuationSeparator" w:id="0">
    <w:p w:rsidR="00B003E7" w:rsidRDefault="00B003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3E7" w:rsidRDefault="00C535F8" w:rsidP="00785D41">
    <w:pPr>
      <w:pStyle w:val="Header"/>
    </w:pPr>
    <w:fldSimple w:instr=" STYLEREF &quot;Heading 2&quot; \* MERGEFORMAT ">
      <w:r w:rsidR="00A54486">
        <w:t>Lab 4: SRIO Single Unfair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3E7" w:rsidRDefault="00B003E7" w:rsidP="00785D41">
    <w:pPr>
      <w:pStyle w:val="Header"/>
    </w:pPr>
    <w:r>
      <w:tab/>
    </w:r>
    <w:fldSimple w:instr=" STYLEREF &quot;Heading 2&quot; \* MERGEFORMAT ">
      <w:r w:rsidR="00A54486">
        <w:t>Lab 4: SRIO Single Unfair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314EFE0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8123DB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83086B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AB0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B284B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FD087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824A8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6FC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00E7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7B20A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A327F9"/>
    <w:multiLevelType w:val="singleLevel"/>
    <w:tmpl w:val="A0F6774E"/>
    <w:lvl w:ilvl="0">
      <w:start w:val="1"/>
      <w:numFmt w:val="bullet"/>
      <w:pStyle w:val="Dash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632592C"/>
    <w:multiLevelType w:val="hybridMultilevel"/>
    <w:tmpl w:val="8D9E6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68373B7"/>
    <w:multiLevelType w:val="singleLevel"/>
    <w:tmpl w:val="277640DE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13">
    <w:nsid w:val="0EED4806"/>
    <w:multiLevelType w:val="singleLevel"/>
    <w:tmpl w:val="89A4D0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>
    <w:nsid w:val="1071039F"/>
    <w:multiLevelType w:val="singleLevel"/>
    <w:tmpl w:val="41827840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15">
    <w:nsid w:val="18B174AB"/>
    <w:multiLevelType w:val="singleLevel"/>
    <w:tmpl w:val="1E946B72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16">
    <w:nsid w:val="2B47791A"/>
    <w:multiLevelType w:val="hybridMultilevel"/>
    <w:tmpl w:val="79E0FC96"/>
    <w:lvl w:ilvl="0" w:tplc="BC709E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C4F156D"/>
    <w:multiLevelType w:val="singleLevel"/>
    <w:tmpl w:val="4C18A52C"/>
    <w:lvl w:ilvl="0">
      <w:start w:val="1"/>
      <w:numFmt w:val="decimal"/>
      <w:pStyle w:val="NumberBold"/>
      <w:lvlText w:val="%1."/>
      <w:legacy w:legacy="1" w:legacySpace="0" w:legacyIndent="360"/>
      <w:lvlJc w:val="left"/>
      <w:pPr>
        <w:ind w:left="360" w:hanging="360"/>
      </w:pPr>
    </w:lvl>
  </w:abstractNum>
  <w:abstractNum w:abstractNumId="18">
    <w:nsid w:val="2DB70276"/>
    <w:multiLevelType w:val="hybridMultilevel"/>
    <w:tmpl w:val="22B615AA"/>
    <w:lvl w:ilvl="0" w:tplc="89A4D088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0E02F31"/>
    <w:multiLevelType w:val="singleLevel"/>
    <w:tmpl w:val="0888AF34"/>
    <w:lvl w:ilvl="0">
      <w:start w:val="1"/>
      <w:numFmt w:val="bullet"/>
      <w:pStyle w:val="Procedure"/>
      <w:lvlText w:val="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</w:rPr>
    </w:lvl>
  </w:abstractNum>
  <w:abstractNum w:abstractNumId="20">
    <w:nsid w:val="33E35B3E"/>
    <w:multiLevelType w:val="singleLevel"/>
    <w:tmpl w:val="424CF36A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21">
    <w:nsid w:val="4C3D7220"/>
    <w:multiLevelType w:val="singleLevel"/>
    <w:tmpl w:val="89A4D0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D521A5C"/>
    <w:multiLevelType w:val="hybridMultilevel"/>
    <w:tmpl w:val="41E42C64"/>
    <w:lvl w:ilvl="0" w:tplc="065094BC">
      <w:start w:val="1"/>
      <w:numFmt w:val="none"/>
      <w:pStyle w:val="Hint"/>
      <w:lvlText w:val="Hint:"/>
      <w:lvlJc w:val="left"/>
      <w:pPr>
        <w:tabs>
          <w:tab w:val="num" w:pos="1440"/>
        </w:tabs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0257495"/>
    <w:multiLevelType w:val="singleLevel"/>
    <w:tmpl w:val="720E1FF2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24">
    <w:nsid w:val="56B05745"/>
    <w:multiLevelType w:val="singleLevel"/>
    <w:tmpl w:val="79424C3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>
    <w:nsid w:val="5BCB3BD5"/>
    <w:multiLevelType w:val="singleLevel"/>
    <w:tmpl w:val="626E889E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5C7C4463"/>
    <w:multiLevelType w:val="singleLevel"/>
    <w:tmpl w:val="028623FA"/>
    <w:lvl w:ilvl="0">
      <w:start w:val="1"/>
      <w:numFmt w:val="none"/>
      <w:pStyle w:val="NumberNoNumber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7">
    <w:nsid w:val="63447CA2"/>
    <w:multiLevelType w:val="singleLevel"/>
    <w:tmpl w:val="4E6E21E4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28">
    <w:nsid w:val="683C1AD4"/>
    <w:multiLevelType w:val="singleLevel"/>
    <w:tmpl w:val="E8187784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29">
    <w:nsid w:val="72685D7B"/>
    <w:multiLevelType w:val="singleLevel"/>
    <w:tmpl w:val="254C3A18"/>
    <w:lvl w:ilvl="0">
      <w:start w:val="1"/>
      <w:numFmt w:val="bullet"/>
      <w:pStyle w:val="BulletInd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73D92E84"/>
    <w:multiLevelType w:val="singleLevel"/>
    <w:tmpl w:val="5614B66E"/>
    <w:lvl w:ilvl="0">
      <w:start w:val="1"/>
      <w:numFmt w:val="none"/>
      <w:lvlText w:val="Note:"/>
      <w:legacy w:legacy="1" w:legacySpace="0" w:legacyIndent="0"/>
      <w:lvlJc w:val="left"/>
      <w:pPr>
        <w:ind w:left="0" w:firstLine="0"/>
      </w:pPr>
      <w:rPr>
        <w:b/>
        <w:i w:val="0"/>
      </w:rPr>
    </w:lvl>
  </w:abstractNum>
  <w:abstractNum w:abstractNumId="31">
    <w:nsid w:val="7E8C0B22"/>
    <w:multiLevelType w:val="hybridMultilevel"/>
    <w:tmpl w:val="738AF85E"/>
    <w:lvl w:ilvl="0" w:tplc="79BA482E">
      <w:start w:val="1"/>
      <w:numFmt w:val="lowerLetter"/>
      <w:pStyle w:val="SubLetter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19"/>
  </w:num>
  <w:num w:numId="4">
    <w:abstractNumId w:val="25"/>
  </w:num>
  <w:num w:numId="5">
    <w:abstractNumId w:val="26"/>
  </w:num>
  <w:num w:numId="6">
    <w:abstractNumId w:val="28"/>
  </w:num>
  <w:num w:numId="7">
    <w:abstractNumId w:val="22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4"/>
  </w:num>
  <w:num w:numId="20">
    <w:abstractNumId w:val="21"/>
  </w:num>
  <w:num w:numId="21">
    <w:abstractNumId w:val="27"/>
  </w:num>
  <w:num w:numId="22">
    <w:abstractNumId w:val="30"/>
  </w:num>
  <w:num w:numId="23">
    <w:abstractNumId w:val="31"/>
  </w:num>
  <w:num w:numId="24">
    <w:abstractNumId w:val="13"/>
  </w:num>
  <w:num w:numId="25">
    <w:abstractNumId w:val="18"/>
  </w:num>
  <w:num w:numId="26">
    <w:abstractNumId w:val="24"/>
  </w:num>
  <w:num w:numId="27">
    <w:abstractNumId w:val="20"/>
  </w:num>
  <w:num w:numId="28">
    <w:abstractNumId w:val="12"/>
  </w:num>
  <w:num w:numId="29">
    <w:abstractNumId w:val="15"/>
  </w:num>
  <w:num w:numId="30">
    <w:abstractNumId w:val="23"/>
  </w:num>
  <w:num w:numId="31">
    <w:abstractNumId w:val="17"/>
  </w:num>
  <w:num w:numId="3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intFractionalCharacterWidth/>
  <w:embedSystemFonts/>
  <w:hideSpellingErrors/>
  <w:proofState w:spelling="clean" w:grammar="clean"/>
  <w:attachedTemplate r:id="rId1"/>
  <w:linkStyles/>
  <w:stylePaneFormatFilter w:val="3F01"/>
  <w:defaultTabStop w:val="720"/>
  <w:autoHyphenation/>
  <w:doNotHyphenateCaps/>
  <w:evenAndOddHeaders/>
  <w:drawingGridHorizontalSpacing w:val="110"/>
  <w:displayHorizontalDrawingGridEvery w:val="0"/>
  <w:displayVerticalDrawingGridEvery w:val="0"/>
  <w:doNotShadeFormData/>
  <w:noPunctuationKerning/>
  <w:characterSpacingControl w:val="doNotCompress"/>
  <w:hdrShapeDefaults>
    <o:shapedefaults v:ext="edit" spidmax="11265">
      <o:colormru v:ext="edit" colors="silver,#ddd"/>
      <o:colormenu v:ext="edit" fillcolor="#ddd"/>
    </o:shapedefaults>
  </w:hdrShapeDefaults>
  <w:footnotePr>
    <w:footnote w:id="-1"/>
    <w:footnote w:id="0"/>
  </w:footnotePr>
  <w:endnotePr>
    <w:endnote w:id="-1"/>
    <w:endnote w:id="0"/>
  </w:endnotePr>
  <w:compat/>
  <w:rsids>
    <w:rsidRoot w:val="00E120C7"/>
    <w:rsid w:val="000558D9"/>
    <w:rsid w:val="00074697"/>
    <w:rsid w:val="00097293"/>
    <w:rsid w:val="000B39FF"/>
    <w:rsid w:val="000B4779"/>
    <w:rsid w:val="000C019D"/>
    <w:rsid w:val="000C6BFD"/>
    <w:rsid w:val="000E02F6"/>
    <w:rsid w:val="001215E9"/>
    <w:rsid w:val="0013241B"/>
    <w:rsid w:val="00142954"/>
    <w:rsid w:val="00170385"/>
    <w:rsid w:val="00170D4A"/>
    <w:rsid w:val="00181ACD"/>
    <w:rsid w:val="00243D2B"/>
    <w:rsid w:val="0024466D"/>
    <w:rsid w:val="00252B9B"/>
    <w:rsid w:val="002A2082"/>
    <w:rsid w:val="002A4287"/>
    <w:rsid w:val="003142FC"/>
    <w:rsid w:val="00317922"/>
    <w:rsid w:val="00321337"/>
    <w:rsid w:val="00323A59"/>
    <w:rsid w:val="00340EB4"/>
    <w:rsid w:val="00353C5D"/>
    <w:rsid w:val="00356552"/>
    <w:rsid w:val="003B4526"/>
    <w:rsid w:val="003C2BD9"/>
    <w:rsid w:val="003D3FE5"/>
    <w:rsid w:val="00415E20"/>
    <w:rsid w:val="004325B7"/>
    <w:rsid w:val="00443D97"/>
    <w:rsid w:val="00477329"/>
    <w:rsid w:val="004849C6"/>
    <w:rsid w:val="004A2D4C"/>
    <w:rsid w:val="004A34CF"/>
    <w:rsid w:val="004B626E"/>
    <w:rsid w:val="004F4477"/>
    <w:rsid w:val="004F6B63"/>
    <w:rsid w:val="005431B4"/>
    <w:rsid w:val="0055423E"/>
    <w:rsid w:val="00562F2E"/>
    <w:rsid w:val="005F2C21"/>
    <w:rsid w:val="006335A7"/>
    <w:rsid w:val="00636FBF"/>
    <w:rsid w:val="006970DF"/>
    <w:rsid w:val="006B4985"/>
    <w:rsid w:val="006E14E7"/>
    <w:rsid w:val="00741895"/>
    <w:rsid w:val="0074740B"/>
    <w:rsid w:val="0078403E"/>
    <w:rsid w:val="00785D41"/>
    <w:rsid w:val="007C051B"/>
    <w:rsid w:val="00815408"/>
    <w:rsid w:val="00815B57"/>
    <w:rsid w:val="00892A3A"/>
    <w:rsid w:val="008A630D"/>
    <w:rsid w:val="008A653B"/>
    <w:rsid w:val="008E247F"/>
    <w:rsid w:val="008E6503"/>
    <w:rsid w:val="00904B57"/>
    <w:rsid w:val="00914CD9"/>
    <w:rsid w:val="00950C89"/>
    <w:rsid w:val="009B3B35"/>
    <w:rsid w:val="009C3F04"/>
    <w:rsid w:val="009C6E6F"/>
    <w:rsid w:val="009F58A5"/>
    <w:rsid w:val="00A16230"/>
    <w:rsid w:val="00A54486"/>
    <w:rsid w:val="00A63CAA"/>
    <w:rsid w:val="00A6625A"/>
    <w:rsid w:val="00A84B67"/>
    <w:rsid w:val="00AC52F7"/>
    <w:rsid w:val="00AF4839"/>
    <w:rsid w:val="00B003E7"/>
    <w:rsid w:val="00B41D94"/>
    <w:rsid w:val="00B46C3A"/>
    <w:rsid w:val="00B51B46"/>
    <w:rsid w:val="00B669AB"/>
    <w:rsid w:val="00BF5636"/>
    <w:rsid w:val="00C154C9"/>
    <w:rsid w:val="00C535F8"/>
    <w:rsid w:val="00C80DCB"/>
    <w:rsid w:val="00CE19D4"/>
    <w:rsid w:val="00CE669D"/>
    <w:rsid w:val="00D02340"/>
    <w:rsid w:val="00D05398"/>
    <w:rsid w:val="00D23257"/>
    <w:rsid w:val="00D34CC7"/>
    <w:rsid w:val="00D64786"/>
    <w:rsid w:val="00D669F6"/>
    <w:rsid w:val="00D72005"/>
    <w:rsid w:val="00D82477"/>
    <w:rsid w:val="00D92FCB"/>
    <w:rsid w:val="00DB420E"/>
    <w:rsid w:val="00DC1CDB"/>
    <w:rsid w:val="00E00420"/>
    <w:rsid w:val="00E120C7"/>
    <w:rsid w:val="00E21B22"/>
    <w:rsid w:val="00E40909"/>
    <w:rsid w:val="00E80368"/>
    <w:rsid w:val="00E856B4"/>
    <w:rsid w:val="00E91D64"/>
    <w:rsid w:val="00E94E22"/>
    <w:rsid w:val="00EB3E10"/>
    <w:rsid w:val="00EB6C75"/>
    <w:rsid w:val="00ED4A8E"/>
    <w:rsid w:val="00F413AC"/>
    <w:rsid w:val="00F86074"/>
    <w:rsid w:val="00FA7332"/>
    <w:rsid w:val="00FC27AA"/>
    <w:rsid w:val="00FD6CD7"/>
    <w:rsid w:val="00FE2223"/>
    <w:rsid w:val="00FE6932"/>
    <w:rsid w:val="00FF3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>
      <o:colormru v:ext="edit" colors="silver,#ddd"/>
      <o:colormenu v:ext="edit" fillcolor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04B57"/>
    <w:pPr>
      <w:suppressAutoHyphens/>
      <w:spacing w:before="180" w:after="60"/>
    </w:pPr>
    <w:rPr>
      <w:sz w:val="22"/>
    </w:rPr>
  </w:style>
  <w:style w:type="paragraph" w:styleId="Heading1">
    <w:name w:val="heading 1"/>
    <w:next w:val="Normal"/>
    <w:qFormat/>
    <w:rsid w:val="00904B57"/>
    <w:pPr>
      <w:keepNext/>
      <w:pageBreakBefore/>
      <w:pBdr>
        <w:bottom w:val="single" w:sz="36" w:space="3" w:color="auto"/>
      </w:pBdr>
      <w:tabs>
        <w:tab w:val="right" w:pos="7920"/>
      </w:tabs>
      <w:spacing w:after="120"/>
      <w:ind w:left="-720"/>
      <w:jc w:val="right"/>
      <w:outlineLvl w:val="0"/>
    </w:pPr>
    <w:rPr>
      <w:rFonts w:ascii="Arial" w:hAnsi="Arial"/>
      <w:b/>
      <w:sz w:val="44"/>
    </w:rPr>
  </w:style>
  <w:style w:type="paragraph" w:styleId="Heading2">
    <w:name w:val="heading 2"/>
    <w:next w:val="Normal"/>
    <w:qFormat/>
    <w:rsid w:val="00904B57"/>
    <w:pPr>
      <w:keepNext/>
      <w:pageBreakBefore/>
      <w:ind w:left="-720"/>
      <w:outlineLvl w:val="1"/>
    </w:pPr>
    <w:rPr>
      <w:rFonts w:ascii="Arial" w:hAnsi="Arial"/>
      <w:b/>
      <w:sz w:val="36"/>
    </w:rPr>
  </w:style>
  <w:style w:type="paragraph" w:styleId="Heading3">
    <w:name w:val="heading 3"/>
    <w:next w:val="Normal"/>
    <w:qFormat/>
    <w:rsid w:val="00904B57"/>
    <w:pPr>
      <w:keepNext/>
      <w:spacing w:before="300"/>
      <w:outlineLvl w:val="2"/>
    </w:pPr>
    <w:rPr>
      <w:rFonts w:ascii="Arial" w:hAnsi="Arial"/>
      <w:b/>
      <w:noProof/>
      <w:sz w:val="32"/>
    </w:rPr>
  </w:style>
  <w:style w:type="paragraph" w:styleId="Heading4">
    <w:name w:val="heading 4"/>
    <w:basedOn w:val="Heading3"/>
    <w:next w:val="Normal"/>
    <w:qFormat/>
    <w:rsid w:val="00904B57"/>
    <w:pPr>
      <w:outlineLvl w:val="3"/>
    </w:pPr>
    <w:rPr>
      <w:i/>
      <w:sz w:val="28"/>
    </w:rPr>
  </w:style>
  <w:style w:type="paragraph" w:styleId="Heading5">
    <w:name w:val="heading 5"/>
    <w:basedOn w:val="Heading3"/>
    <w:next w:val="Normal"/>
    <w:qFormat/>
    <w:rsid w:val="00904B57"/>
    <w:pPr>
      <w:outlineLvl w:val="4"/>
    </w:pPr>
    <w:rPr>
      <w:sz w:val="28"/>
    </w:rPr>
  </w:style>
  <w:style w:type="paragraph" w:styleId="Heading6">
    <w:name w:val="heading 6"/>
    <w:basedOn w:val="Heading3"/>
    <w:next w:val="Normal"/>
    <w:qFormat/>
    <w:rsid w:val="00904B57"/>
    <w:pPr>
      <w:spacing w:before="240" w:after="120"/>
      <w:outlineLvl w:val="5"/>
    </w:pPr>
    <w:rPr>
      <w:rFonts w:ascii="Arial Narrow" w:hAnsi="Arial Narrow"/>
      <w:sz w:val="26"/>
    </w:rPr>
  </w:style>
  <w:style w:type="paragraph" w:styleId="Heading7">
    <w:name w:val="heading 7"/>
    <w:basedOn w:val="Heading3"/>
    <w:next w:val="Normal"/>
    <w:qFormat/>
    <w:rsid w:val="00904B57"/>
    <w:pPr>
      <w:spacing w:before="240"/>
      <w:outlineLvl w:val="6"/>
    </w:pPr>
    <w:rPr>
      <w:sz w:val="22"/>
    </w:rPr>
  </w:style>
  <w:style w:type="paragraph" w:styleId="Heading8">
    <w:name w:val="heading 8"/>
    <w:basedOn w:val="Heading3"/>
    <w:next w:val="Normal"/>
    <w:qFormat/>
    <w:rsid w:val="00904B57"/>
    <w:pPr>
      <w:spacing w:before="240"/>
      <w:outlineLvl w:val="7"/>
    </w:pPr>
    <w:rPr>
      <w:sz w:val="22"/>
    </w:rPr>
  </w:style>
  <w:style w:type="paragraph" w:styleId="Heading9">
    <w:name w:val="heading 9"/>
    <w:basedOn w:val="Heading3"/>
    <w:next w:val="Normal"/>
    <w:qFormat/>
    <w:rsid w:val="00904B57"/>
    <w:pPr>
      <w:spacing w:before="240"/>
      <w:outlineLvl w:val="8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904B57"/>
    <w:pPr>
      <w:pBdr>
        <w:bottom w:val="single" w:sz="6" w:space="3" w:color="auto"/>
      </w:pBdr>
      <w:tabs>
        <w:tab w:val="right" w:pos="8640"/>
      </w:tabs>
      <w:ind w:left="-720"/>
    </w:pPr>
    <w:rPr>
      <w:rFonts w:ascii="Arial" w:hAnsi="Arial"/>
      <w:i/>
      <w:noProof/>
    </w:rPr>
  </w:style>
  <w:style w:type="paragraph" w:styleId="Footer">
    <w:name w:val="footer"/>
    <w:next w:val="Normal"/>
    <w:rsid w:val="00904B57"/>
    <w:pPr>
      <w:pBdr>
        <w:top w:val="single" w:sz="6" w:space="2" w:color="auto"/>
      </w:pBdr>
      <w:tabs>
        <w:tab w:val="right" w:pos="8640"/>
      </w:tabs>
      <w:ind w:left="-720"/>
    </w:pPr>
    <w:rPr>
      <w:rFonts w:ascii="Arial" w:hAnsi="Arial"/>
      <w:i/>
      <w:noProof/>
    </w:rPr>
  </w:style>
  <w:style w:type="paragraph" w:customStyle="1" w:styleId="Footerhidden">
    <w:name w:val="Footer hidden"/>
    <w:basedOn w:val="Footer"/>
    <w:rsid w:val="00904B57"/>
    <w:pPr>
      <w:jc w:val="center"/>
    </w:pPr>
    <w:rPr>
      <w:vanish/>
    </w:rPr>
  </w:style>
  <w:style w:type="paragraph" w:customStyle="1" w:styleId="Listing">
    <w:name w:val="Listing"/>
    <w:rsid w:val="00904B57"/>
    <w:pPr>
      <w:pBdr>
        <w:top w:val="single" w:sz="48" w:space="6" w:color="FFFFFF"/>
        <w:bottom w:val="single" w:sz="6" w:space="6" w:color="FFFFFF"/>
      </w:pBdr>
      <w:tabs>
        <w:tab w:val="left" w:pos="886"/>
        <w:tab w:val="left" w:pos="1772"/>
        <w:tab w:val="left" w:pos="2658"/>
      </w:tabs>
    </w:pPr>
    <w:rPr>
      <w:rFonts w:ascii="Courier New" w:hAnsi="Courier New"/>
      <w:noProof/>
      <w:sz w:val="18"/>
    </w:rPr>
  </w:style>
  <w:style w:type="character" w:customStyle="1" w:styleId="Bold">
    <w:name w:val="Bold"/>
    <w:basedOn w:val="DefaultParagraphFont"/>
    <w:rsid w:val="00904B57"/>
    <w:rPr>
      <w:b/>
    </w:rPr>
  </w:style>
  <w:style w:type="paragraph" w:styleId="NormalIndent">
    <w:name w:val="Normal Indent"/>
    <w:basedOn w:val="Normal"/>
    <w:rsid w:val="00904B57"/>
    <w:pPr>
      <w:ind w:left="720"/>
    </w:pPr>
  </w:style>
  <w:style w:type="paragraph" w:customStyle="1" w:styleId="BulletIndent">
    <w:name w:val="Bullet Indent"/>
    <w:basedOn w:val="Bullet"/>
    <w:rsid w:val="00904B57"/>
    <w:pPr>
      <w:numPr>
        <w:numId w:val="1"/>
      </w:numPr>
      <w:tabs>
        <w:tab w:val="clear" w:pos="360"/>
      </w:tabs>
      <w:ind w:left="720"/>
    </w:pPr>
  </w:style>
  <w:style w:type="paragraph" w:customStyle="1" w:styleId="Bullet">
    <w:name w:val="Bullet"/>
    <w:basedOn w:val="Normal"/>
    <w:rsid w:val="00904B57"/>
    <w:pPr>
      <w:numPr>
        <w:numId w:val="4"/>
      </w:numPr>
      <w:spacing w:before="0" w:line="280" w:lineRule="exact"/>
    </w:pPr>
  </w:style>
  <w:style w:type="character" w:customStyle="1" w:styleId="Courier">
    <w:name w:val="Courier"/>
    <w:basedOn w:val="DefaultParagraphFont"/>
    <w:rsid w:val="00904B57"/>
    <w:rPr>
      <w:rFonts w:ascii="Courier New" w:hAnsi="Courier New"/>
    </w:rPr>
  </w:style>
  <w:style w:type="paragraph" w:customStyle="1" w:styleId="Dash">
    <w:name w:val="Dash"/>
    <w:basedOn w:val="Bullet"/>
    <w:autoRedefine/>
    <w:rsid w:val="00904B57"/>
    <w:pPr>
      <w:numPr>
        <w:numId w:val="2"/>
      </w:numPr>
      <w:ind w:left="720"/>
    </w:pPr>
  </w:style>
  <w:style w:type="character" w:customStyle="1" w:styleId="Italics">
    <w:name w:val="Italics"/>
    <w:basedOn w:val="DefaultParagraphFont"/>
    <w:rsid w:val="00904B57"/>
    <w:rPr>
      <w:i/>
    </w:rPr>
  </w:style>
  <w:style w:type="paragraph" w:customStyle="1" w:styleId="ListingBox">
    <w:name w:val="Listing Box"/>
    <w:basedOn w:val="Listing"/>
    <w:rsid w:val="00904B57"/>
    <w:pPr>
      <w:keepNext/>
      <w:pBdr>
        <w:top w:val="single" w:sz="6" w:space="2" w:color="auto" w:shadow="1"/>
        <w:left w:val="single" w:sz="6" w:space="2" w:color="auto" w:shadow="1"/>
        <w:bottom w:val="single" w:sz="6" w:space="2" w:color="auto" w:shadow="1"/>
        <w:right w:val="single" w:sz="6" w:space="2" w:color="auto" w:shadow="1"/>
      </w:pBdr>
      <w:ind w:left="907"/>
    </w:pPr>
    <w:rPr>
      <w:noProof w:val="0"/>
    </w:rPr>
  </w:style>
  <w:style w:type="paragraph" w:customStyle="1" w:styleId="Note">
    <w:name w:val="Note"/>
    <w:basedOn w:val="Normal"/>
    <w:next w:val="Normal"/>
    <w:rsid w:val="00904B57"/>
    <w:pPr>
      <w:pBdr>
        <w:top w:val="single" w:sz="6" w:space="5" w:color="auto"/>
        <w:bottom w:val="single" w:sz="6" w:space="5" w:color="auto"/>
      </w:pBdr>
      <w:ind w:left="720" w:hanging="720"/>
    </w:pPr>
  </w:style>
  <w:style w:type="paragraph" w:customStyle="1" w:styleId="Number">
    <w:name w:val="Number"/>
    <w:basedOn w:val="Normal"/>
    <w:rsid w:val="00904B57"/>
    <w:pPr>
      <w:spacing w:before="120"/>
      <w:ind w:left="360" w:hanging="360"/>
    </w:pPr>
  </w:style>
  <w:style w:type="paragraph" w:customStyle="1" w:styleId="Fill-InNoNumber">
    <w:name w:val="Fill-In No Number"/>
    <w:basedOn w:val="Normal"/>
    <w:next w:val="Normal"/>
    <w:rsid w:val="00904B57"/>
    <w:pPr>
      <w:tabs>
        <w:tab w:val="right" w:leader="underscore" w:pos="8640"/>
      </w:tabs>
      <w:ind w:left="360" w:hanging="360"/>
    </w:pPr>
  </w:style>
  <w:style w:type="paragraph" w:customStyle="1" w:styleId="Fill-InNumbered">
    <w:name w:val="Fill-In Numbered"/>
    <w:basedOn w:val="Normal"/>
    <w:next w:val="Normal"/>
    <w:rsid w:val="00904B57"/>
    <w:pPr>
      <w:tabs>
        <w:tab w:val="right" w:leader="underscore" w:pos="8640"/>
      </w:tabs>
      <w:spacing w:before="360"/>
      <w:ind w:left="360" w:hanging="360"/>
    </w:pPr>
  </w:style>
  <w:style w:type="paragraph" w:customStyle="1" w:styleId="Heading0">
    <w:name w:val="Heading 0"/>
    <w:basedOn w:val="Heading2"/>
    <w:next w:val="Normal"/>
    <w:rsid w:val="00CE19D4"/>
    <w:pPr>
      <w:pageBreakBefore w:val="0"/>
      <w:spacing w:before="300"/>
      <w:outlineLvl w:val="9"/>
    </w:pPr>
    <w:rPr>
      <w:color w:val="0000FF"/>
    </w:rPr>
  </w:style>
  <w:style w:type="paragraph" w:customStyle="1" w:styleId="NumberNoNumber">
    <w:name w:val="Number No Number"/>
    <w:basedOn w:val="Number"/>
    <w:rsid w:val="00904B57"/>
    <w:pPr>
      <w:numPr>
        <w:numId w:val="5"/>
      </w:numPr>
      <w:spacing w:before="60"/>
    </w:pPr>
  </w:style>
  <w:style w:type="paragraph" w:customStyle="1" w:styleId="Procedure">
    <w:name w:val="Procedure"/>
    <w:basedOn w:val="Normal"/>
    <w:next w:val="Number"/>
    <w:rsid w:val="00904B57"/>
    <w:pPr>
      <w:keepNext/>
      <w:numPr>
        <w:numId w:val="3"/>
      </w:numPr>
    </w:pPr>
    <w:rPr>
      <w:b/>
      <w:sz w:val="24"/>
    </w:rPr>
  </w:style>
  <w:style w:type="paragraph" w:customStyle="1" w:styleId="TableBullet">
    <w:name w:val="Table Bullet"/>
    <w:basedOn w:val="NormalIndent"/>
    <w:rsid w:val="00904B57"/>
    <w:pPr>
      <w:spacing w:before="60" w:after="0"/>
      <w:ind w:left="360" w:hanging="360"/>
    </w:pPr>
  </w:style>
  <w:style w:type="paragraph" w:customStyle="1" w:styleId="TableCenter">
    <w:name w:val="Table Center"/>
    <w:basedOn w:val="Normal"/>
    <w:rsid w:val="00904B57"/>
    <w:pPr>
      <w:spacing w:before="60"/>
      <w:jc w:val="center"/>
    </w:pPr>
  </w:style>
  <w:style w:type="paragraph" w:customStyle="1" w:styleId="TableHead">
    <w:name w:val="Table Head"/>
    <w:basedOn w:val="Normal"/>
    <w:rsid w:val="00904B57"/>
    <w:pPr>
      <w:spacing w:after="120"/>
      <w:jc w:val="center"/>
    </w:pPr>
    <w:rPr>
      <w:rFonts w:ascii="Arial" w:hAnsi="Arial"/>
      <w:b/>
      <w:sz w:val="24"/>
    </w:rPr>
  </w:style>
  <w:style w:type="paragraph" w:customStyle="1" w:styleId="TableHeadLeft">
    <w:name w:val="Table Head Left"/>
    <w:basedOn w:val="TableHead"/>
    <w:rsid w:val="00904B57"/>
    <w:pPr>
      <w:jc w:val="left"/>
    </w:pPr>
  </w:style>
  <w:style w:type="paragraph" w:customStyle="1" w:styleId="TableHeadRight">
    <w:name w:val="Table Head Right"/>
    <w:basedOn w:val="TableHead"/>
    <w:rsid w:val="00904B57"/>
    <w:pPr>
      <w:jc w:val="right"/>
    </w:pPr>
  </w:style>
  <w:style w:type="paragraph" w:customStyle="1" w:styleId="TableIndent">
    <w:name w:val="Table Indent"/>
    <w:basedOn w:val="Normal"/>
    <w:rsid w:val="00904B57"/>
    <w:pPr>
      <w:spacing w:before="60"/>
      <w:ind w:left="360"/>
    </w:pPr>
  </w:style>
  <w:style w:type="paragraph" w:customStyle="1" w:styleId="TableNormal1">
    <w:name w:val="Table Normal1"/>
    <w:basedOn w:val="Normal"/>
    <w:rsid w:val="00904B57"/>
    <w:pPr>
      <w:spacing w:before="60"/>
    </w:pPr>
  </w:style>
  <w:style w:type="paragraph" w:customStyle="1" w:styleId="TableNumber">
    <w:name w:val="Table Number"/>
    <w:basedOn w:val="TableNormal1"/>
    <w:rsid w:val="00904B57"/>
    <w:pPr>
      <w:ind w:left="360" w:hanging="360"/>
    </w:pPr>
  </w:style>
  <w:style w:type="paragraph" w:customStyle="1" w:styleId="TableNormal2">
    <w:name w:val="Table Normal2"/>
    <w:basedOn w:val="Normal"/>
    <w:rsid w:val="00CE19D4"/>
    <w:pPr>
      <w:spacing w:before="60"/>
    </w:pPr>
  </w:style>
  <w:style w:type="paragraph" w:customStyle="1" w:styleId="TableRight">
    <w:name w:val="Table Right"/>
    <w:basedOn w:val="TableNormal1"/>
    <w:rsid w:val="00904B57"/>
    <w:pPr>
      <w:jc w:val="right"/>
    </w:pPr>
  </w:style>
  <w:style w:type="paragraph" w:styleId="TOC1">
    <w:name w:val="toc 1"/>
    <w:basedOn w:val="Normal"/>
    <w:next w:val="Normal"/>
    <w:semiHidden/>
    <w:rsid w:val="00904B57"/>
    <w:pPr>
      <w:tabs>
        <w:tab w:val="right" w:leader="dot" w:pos="8640"/>
      </w:tabs>
      <w:spacing w:before="240" w:after="120"/>
    </w:pPr>
    <w:rPr>
      <w:b/>
      <w:sz w:val="20"/>
    </w:rPr>
  </w:style>
  <w:style w:type="paragraph" w:styleId="TOC2">
    <w:name w:val="toc 2"/>
    <w:basedOn w:val="Normal"/>
    <w:next w:val="Normal"/>
    <w:semiHidden/>
    <w:rsid w:val="00904B57"/>
    <w:pPr>
      <w:tabs>
        <w:tab w:val="right" w:leader="dot" w:pos="8640"/>
      </w:tabs>
      <w:spacing w:before="120" w:after="0"/>
      <w:ind w:left="220"/>
    </w:pPr>
    <w:rPr>
      <w:i/>
      <w:sz w:val="20"/>
    </w:rPr>
  </w:style>
  <w:style w:type="paragraph" w:styleId="TOC3">
    <w:name w:val="toc 3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440"/>
    </w:pPr>
    <w:rPr>
      <w:sz w:val="20"/>
    </w:rPr>
  </w:style>
  <w:style w:type="paragraph" w:styleId="TOC4">
    <w:name w:val="toc 4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660"/>
    </w:pPr>
    <w:rPr>
      <w:sz w:val="20"/>
    </w:rPr>
  </w:style>
  <w:style w:type="paragraph" w:styleId="TOC5">
    <w:name w:val="toc 5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880"/>
    </w:pPr>
    <w:rPr>
      <w:sz w:val="20"/>
    </w:rPr>
  </w:style>
  <w:style w:type="paragraph" w:styleId="TOC6">
    <w:name w:val="toc 6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1100"/>
    </w:pPr>
    <w:rPr>
      <w:sz w:val="20"/>
    </w:rPr>
  </w:style>
  <w:style w:type="paragraph" w:styleId="TOC7">
    <w:name w:val="toc 7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1320"/>
    </w:pPr>
    <w:rPr>
      <w:sz w:val="20"/>
    </w:rPr>
  </w:style>
  <w:style w:type="paragraph" w:styleId="TOC8">
    <w:name w:val="toc 8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1540"/>
    </w:pPr>
    <w:rPr>
      <w:sz w:val="20"/>
    </w:rPr>
  </w:style>
  <w:style w:type="paragraph" w:styleId="TOC9">
    <w:name w:val="toc 9"/>
    <w:basedOn w:val="Normal"/>
    <w:next w:val="Normal"/>
    <w:semiHidden/>
    <w:rsid w:val="00904B57"/>
    <w:pPr>
      <w:tabs>
        <w:tab w:val="right" w:leader="dot" w:pos="8640"/>
      </w:tabs>
      <w:spacing w:before="0" w:after="0"/>
      <w:ind w:left="1760"/>
    </w:pPr>
    <w:rPr>
      <w:sz w:val="20"/>
    </w:rPr>
  </w:style>
  <w:style w:type="paragraph" w:customStyle="1" w:styleId="ListingIndent">
    <w:name w:val="Listing Indent"/>
    <w:basedOn w:val="Listing"/>
    <w:autoRedefine/>
    <w:rsid w:val="00904B57"/>
    <w:pPr>
      <w:tabs>
        <w:tab w:val="clear" w:pos="886"/>
        <w:tab w:val="clear" w:pos="1772"/>
        <w:tab w:val="clear" w:pos="2658"/>
        <w:tab w:val="left" w:pos="1267"/>
        <w:tab w:val="left" w:pos="2160"/>
        <w:tab w:val="left" w:pos="3067"/>
      </w:tabs>
      <w:ind w:left="360"/>
    </w:pPr>
  </w:style>
  <w:style w:type="paragraph" w:customStyle="1" w:styleId="UserInput">
    <w:name w:val="User Input"/>
    <w:basedOn w:val="NormalIndent"/>
    <w:next w:val="Normal"/>
    <w:rsid w:val="00904B57"/>
    <w:pPr>
      <w:tabs>
        <w:tab w:val="right" w:pos="8550"/>
      </w:tabs>
      <w:spacing w:before="120" w:after="120"/>
    </w:pPr>
    <w:rPr>
      <w:rFonts w:ascii="Courier New" w:hAnsi="Courier New"/>
    </w:rPr>
  </w:style>
  <w:style w:type="paragraph" w:customStyle="1" w:styleId="Picture">
    <w:name w:val="Picture"/>
    <w:basedOn w:val="Normal"/>
    <w:next w:val="Normal"/>
    <w:rsid w:val="00904B57"/>
    <w:pPr>
      <w:jc w:val="center"/>
    </w:pPr>
  </w:style>
  <w:style w:type="character" w:customStyle="1" w:styleId="Overbar">
    <w:name w:val="Overbar"/>
    <w:basedOn w:val="DefaultParagraphFont"/>
    <w:rsid w:val="00904B57"/>
    <w:rPr>
      <w:rFonts w:ascii="Times Overbar" w:hAnsi="Times Overbar"/>
    </w:rPr>
  </w:style>
  <w:style w:type="character" w:styleId="CommentReference">
    <w:name w:val="annotation reference"/>
    <w:basedOn w:val="DefaultParagraphFont"/>
    <w:semiHidden/>
    <w:rsid w:val="00904B57"/>
    <w:rPr>
      <w:vanish/>
      <w:sz w:val="16"/>
    </w:rPr>
  </w:style>
  <w:style w:type="paragraph" w:styleId="CommentText">
    <w:name w:val="annotation text"/>
    <w:basedOn w:val="Normal"/>
    <w:semiHidden/>
    <w:rsid w:val="00904B57"/>
    <w:rPr>
      <w:sz w:val="20"/>
    </w:rPr>
  </w:style>
  <w:style w:type="paragraph" w:customStyle="1" w:styleId="NumberManual">
    <w:name w:val="Number Manual"/>
    <w:basedOn w:val="Normal"/>
    <w:rsid w:val="00904B57"/>
    <w:pPr>
      <w:spacing w:before="120"/>
      <w:ind w:left="360" w:hanging="360"/>
    </w:pPr>
  </w:style>
  <w:style w:type="paragraph" w:customStyle="1" w:styleId="ListingDouble-Indent">
    <w:name w:val="Listing Double-Indent"/>
    <w:basedOn w:val="ListingIndent"/>
    <w:rsid w:val="00904B57"/>
    <w:pPr>
      <w:tabs>
        <w:tab w:val="clear" w:pos="1267"/>
        <w:tab w:val="clear" w:pos="2160"/>
        <w:tab w:val="clear" w:pos="3067"/>
        <w:tab w:val="left" w:pos="1627"/>
        <w:tab w:val="left" w:pos="2520"/>
        <w:tab w:val="left" w:pos="3427"/>
      </w:tabs>
      <w:ind w:left="720"/>
    </w:pPr>
  </w:style>
  <w:style w:type="paragraph" w:customStyle="1" w:styleId="Number1fake">
    <w:name w:val="Number (#1) (fake)"/>
    <w:basedOn w:val="Normal"/>
    <w:rsid w:val="00CE19D4"/>
    <w:pPr>
      <w:ind w:left="360" w:hanging="360"/>
    </w:pPr>
  </w:style>
  <w:style w:type="paragraph" w:customStyle="1" w:styleId="NumberManuallevel2">
    <w:name w:val="Number Manual (level 2)"/>
    <w:basedOn w:val="NumberManual"/>
    <w:rsid w:val="00CE19D4"/>
    <w:pPr>
      <w:ind w:left="720"/>
    </w:pPr>
  </w:style>
  <w:style w:type="paragraph" w:customStyle="1" w:styleId="Notemanual">
    <w:name w:val="Note (manual)"/>
    <w:basedOn w:val="Note"/>
    <w:rsid w:val="00CE19D4"/>
    <w:pPr>
      <w:ind w:left="0" w:firstLine="0"/>
    </w:pPr>
  </w:style>
  <w:style w:type="paragraph" w:customStyle="1" w:styleId="Picture0">
    <w:name w:val="Picture'"/>
    <w:basedOn w:val="Normal"/>
    <w:next w:val="Normal"/>
    <w:rsid w:val="00CE19D4"/>
    <w:pPr>
      <w:jc w:val="center"/>
    </w:pPr>
  </w:style>
  <w:style w:type="paragraph" w:customStyle="1" w:styleId="Hint">
    <w:name w:val="Hint"/>
    <w:basedOn w:val="Note"/>
    <w:next w:val="Normal"/>
    <w:autoRedefine/>
    <w:rsid w:val="00904B57"/>
    <w:pPr>
      <w:numPr>
        <w:numId w:val="7"/>
      </w:numPr>
      <w:shd w:val="clear" w:color="auto" w:fill="E6E6E6"/>
      <w:tabs>
        <w:tab w:val="clear" w:pos="1440"/>
        <w:tab w:val="left" w:pos="720"/>
      </w:tabs>
      <w:ind w:hanging="720"/>
    </w:pPr>
  </w:style>
  <w:style w:type="paragraph" w:customStyle="1" w:styleId="NoteManual0">
    <w:name w:val="Note Manual"/>
    <w:basedOn w:val="Note"/>
    <w:rsid w:val="00904B57"/>
    <w:pPr>
      <w:ind w:left="0" w:firstLine="0"/>
    </w:pPr>
  </w:style>
  <w:style w:type="paragraph" w:customStyle="1" w:styleId="Heading">
    <w:name w:val="Heading"/>
    <w:basedOn w:val="Normal"/>
    <w:next w:val="Normal"/>
    <w:rsid w:val="00904B57"/>
    <w:pPr>
      <w:keepNext/>
      <w:suppressAutoHyphens w:val="0"/>
      <w:spacing w:before="300" w:after="0"/>
      <w:ind w:left="-720"/>
    </w:pPr>
    <w:rPr>
      <w:rFonts w:ascii="Arial" w:hAnsi="Arial"/>
      <w:b/>
      <w:sz w:val="36"/>
    </w:rPr>
  </w:style>
  <w:style w:type="paragraph" w:styleId="BalloonText">
    <w:name w:val="Balloon Text"/>
    <w:basedOn w:val="Normal"/>
    <w:semiHidden/>
    <w:rsid w:val="00CE19D4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CE19D4"/>
    <w:pPr>
      <w:spacing w:after="120"/>
      <w:ind w:left="1440" w:right="1440"/>
    </w:pPr>
  </w:style>
  <w:style w:type="paragraph" w:styleId="BodyText">
    <w:name w:val="Body Text"/>
    <w:basedOn w:val="Normal"/>
    <w:rsid w:val="00CE19D4"/>
    <w:pPr>
      <w:spacing w:after="120"/>
    </w:pPr>
  </w:style>
  <w:style w:type="paragraph" w:styleId="BodyText2">
    <w:name w:val="Body Text 2"/>
    <w:basedOn w:val="Normal"/>
    <w:rsid w:val="00CE19D4"/>
    <w:pPr>
      <w:spacing w:after="120" w:line="480" w:lineRule="auto"/>
    </w:pPr>
  </w:style>
  <w:style w:type="paragraph" w:styleId="BodyText3">
    <w:name w:val="Body Text 3"/>
    <w:basedOn w:val="Normal"/>
    <w:rsid w:val="00CE19D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E19D4"/>
    <w:pPr>
      <w:ind w:firstLine="210"/>
    </w:pPr>
  </w:style>
  <w:style w:type="paragraph" w:styleId="BodyTextIndent">
    <w:name w:val="Body Text Indent"/>
    <w:basedOn w:val="Normal"/>
    <w:rsid w:val="00CE19D4"/>
    <w:pPr>
      <w:spacing w:after="120"/>
      <w:ind w:left="360"/>
    </w:pPr>
  </w:style>
  <w:style w:type="paragraph" w:styleId="BodyTextFirstIndent2">
    <w:name w:val="Body Text First Indent 2"/>
    <w:basedOn w:val="BodyTextIndent"/>
    <w:rsid w:val="00CE19D4"/>
    <w:pPr>
      <w:ind w:firstLine="210"/>
    </w:pPr>
  </w:style>
  <w:style w:type="paragraph" w:styleId="BodyTextIndent2">
    <w:name w:val="Body Text Indent 2"/>
    <w:basedOn w:val="Normal"/>
    <w:rsid w:val="00CE19D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E19D4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CE19D4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rsid w:val="00CE19D4"/>
    <w:pPr>
      <w:ind w:left="4320"/>
    </w:pPr>
  </w:style>
  <w:style w:type="paragraph" w:styleId="CommentSubject">
    <w:name w:val="annotation subject"/>
    <w:basedOn w:val="CommentText"/>
    <w:next w:val="CommentText"/>
    <w:semiHidden/>
    <w:rsid w:val="00CE19D4"/>
    <w:rPr>
      <w:b/>
      <w:bCs/>
    </w:rPr>
  </w:style>
  <w:style w:type="paragraph" w:styleId="Date">
    <w:name w:val="Date"/>
    <w:basedOn w:val="Normal"/>
    <w:next w:val="Normal"/>
    <w:rsid w:val="00CE19D4"/>
  </w:style>
  <w:style w:type="paragraph" w:styleId="DocumentMap">
    <w:name w:val="Document Map"/>
    <w:basedOn w:val="Normal"/>
    <w:semiHidden/>
    <w:rsid w:val="00CE19D4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rsid w:val="00CE19D4"/>
  </w:style>
  <w:style w:type="paragraph" w:styleId="EndnoteText">
    <w:name w:val="endnote text"/>
    <w:basedOn w:val="Normal"/>
    <w:semiHidden/>
    <w:rsid w:val="00CE19D4"/>
    <w:rPr>
      <w:sz w:val="20"/>
    </w:rPr>
  </w:style>
  <w:style w:type="paragraph" w:styleId="EnvelopeAddress">
    <w:name w:val="envelope address"/>
    <w:basedOn w:val="Normal"/>
    <w:rsid w:val="00CE19D4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CE19D4"/>
    <w:rPr>
      <w:rFonts w:ascii="Arial" w:hAnsi="Arial" w:cs="Arial"/>
      <w:sz w:val="20"/>
    </w:rPr>
  </w:style>
  <w:style w:type="paragraph" w:styleId="FootnoteText">
    <w:name w:val="footnote text"/>
    <w:basedOn w:val="Normal"/>
    <w:semiHidden/>
    <w:rsid w:val="00CE19D4"/>
    <w:rPr>
      <w:sz w:val="20"/>
    </w:rPr>
  </w:style>
  <w:style w:type="paragraph" w:styleId="HTMLAddress">
    <w:name w:val="HTML Address"/>
    <w:basedOn w:val="Normal"/>
    <w:rsid w:val="00CE19D4"/>
    <w:rPr>
      <w:i/>
      <w:iCs/>
    </w:rPr>
  </w:style>
  <w:style w:type="paragraph" w:styleId="HTMLPreformatted">
    <w:name w:val="HTML Preformatted"/>
    <w:basedOn w:val="Normal"/>
    <w:rsid w:val="00CE19D4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CE19D4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CE19D4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CE19D4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CE19D4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CE19D4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CE19D4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CE19D4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CE19D4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CE19D4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CE19D4"/>
    <w:rPr>
      <w:rFonts w:ascii="Arial" w:hAnsi="Arial" w:cs="Arial"/>
      <w:b/>
      <w:bCs/>
    </w:rPr>
  </w:style>
  <w:style w:type="paragraph" w:styleId="List">
    <w:name w:val="List"/>
    <w:basedOn w:val="Normal"/>
    <w:rsid w:val="00CE19D4"/>
    <w:pPr>
      <w:ind w:left="360" w:hanging="360"/>
    </w:pPr>
  </w:style>
  <w:style w:type="paragraph" w:styleId="List2">
    <w:name w:val="List 2"/>
    <w:basedOn w:val="Normal"/>
    <w:rsid w:val="00CE19D4"/>
    <w:pPr>
      <w:ind w:left="720" w:hanging="360"/>
    </w:pPr>
  </w:style>
  <w:style w:type="paragraph" w:styleId="List3">
    <w:name w:val="List 3"/>
    <w:basedOn w:val="Normal"/>
    <w:rsid w:val="00CE19D4"/>
    <w:pPr>
      <w:ind w:left="1080" w:hanging="360"/>
    </w:pPr>
  </w:style>
  <w:style w:type="paragraph" w:styleId="List4">
    <w:name w:val="List 4"/>
    <w:basedOn w:val="Normal"/>
    <w:rsid w:val="00CE19D4"/>
    <w:pPr>
      <w:ind w:left="1440" w:hanging="360"/>
    </w:pPr>
  </w:style>
  <w:style w:type="paragraph" w:styleId="List5">
    <w:name w:val="List 5"/>
    <w:basedOn w:val="Normal"/>
    <w:rsid w:val="00CE19D4"/>
    <w:pPr>
      <w:ind w:left="1800" w:hanging="360"/>
    </w:pPr>
  </w:style>
  <w:style w:type="paragraph" w:styleId="ListBullet">
    <w:name w:val="List Bullet"/>
    <w:basedOn w:val="Normal"/>
    <w:autoRedefine/>
    <w:rsid w:val="00CE19D4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autoRedefine/>
    <w:rsid w:val="00CE19D4"/>
    <w:pPr>
      <w:tabs>
        <w:tab w:val="num" w:pos="720"/>
      </w:tabs>
      <w:ind w:left="720" w:hanging="360"/>
    </w:pPr>
  </w:style>
  <w:style w:type="paragraph" w:styleId="ListBullet3">
    <w:name w:val="List Bullet 3"/>
    <w:basedOn w:val="Normal"/>
    <w:autoRedefine/>
    <w:rsid w:val="00CE19D4"/>
    <w:pPr>
      <w:tabs>
        <w:tab w:val="num" w:pos="1080"/>
      </w:tabs>
      <w:ind w:left="1080" w:hanging="360"/>
    </w:pPr>
  </w:style>
  <w:style w:type="paragraph" w:styleId="ListBullet4">
    <w:name w:val="List Bullet 4"/>
    <w:basedOn w:val="Normal"/>
    <w:autoRedefine/>
    <w:rsid w:val="00CE19D4"/>
    <w:pPr>
      <w:tabs>
        <w:tab w:val="num" w:pos="1440"/>
      </w:tabs>
      <w:ind w:left="1440" w:hanging="360"/>
    </w:pPr>
  </w:style>
  <w:style w:type="paragraph" w:styleId="ListBullet5">
    <w:name w:val="List Bullet 5"/>
    <w:basedOn w:val="Normal"/>
    <w:autoRedefine/>
    <w:rsid w:val="00CE19D4"/>
    <w:pPr>
      <w:tabs>
        <w:tab w:val="num" w:pos="1800"/>
      </w:tabs>
      <w:ind w:left="1800" w:hanging="360"/>
    </w:pPr>
  </w:style>
  <w:style w:type="paragraph" w:styleId="ListContinue">
    <w:name w:val="List Continue"/>
    <w:basedOn w:val="Normal"/>
    <w:rsid w:val="00CE19D4"/>
    <w:pPr>
      <w:spacing w:after="120"/>
      <w:ind w:left="360"/>
    </w:pPr>
  </w:style>
  <w:style w:type="paragraph" w:styleId="ListContinue2">
    <w:name w:val="List Continue 2"/>
    <w:basedOn w:val="Normal"/>
    <w:rsid w:val="00CE19D4"/>
    <w:pPr>
      <w:spacing w:after="120"/>
      <w:ind w:left="720"/>
    </w:pPr>
  </w:style>
  <w:style w:type="paragraph" w:styleId="ListContinue3">
    <w:name w:val="List Continue 3"/>
    <w:basedOn w:val="Normal"/>
    <w:rsid w:val="00CE19D4"/>
    <w:pPr>
      <w:spacing w:after="120"/>
      <w:ind w:left="1080"/>
    </w:pPr>
  </w:style>
  <w:style w:type="paragraph" w:styleId="ListContinue4">
    <w:name w:val="List Continue 4"/>
    <w:basedOn w:val="Normal"/>
    <w:rsid w:val="00CE19D4"/>
    <w:pPr>
      <w:spacing w:after="120"/>
      <w:ind w:left="1440"/>
    </w:pPr>
  </w:style>
  <w:style w:type="paragraph" w:styleId="ListContinue5">
    <w:name w:val="List Continue 5"/>
    <w:basedOn w:val="Normal"/>
    <w:rsid w:val="00CE19D4"/>
    <w:pPr>
      <w:spacing w:after="120"/>
      <w:ind w:left="1800"/>
    </w:pPr>
  </w:style>
  <w:style w:type="paragraph" w:styleId="ListNumber">
    <w:name w:val="List Number"/>
    <w:basedOn w:val="Normal"/>
    <w:rsid w:val="00CE19D4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rsid w:val="00CE19D4"/>
    <w:pPr>
      <w:tabs>
        <w:tab w:val="num" w:pos="720"/>
      </w:tabs>
      <w:ind w:left="720" w:hanging="360"/>
    </w:pPr>
  </w:style>
  <w:style w:type="paragraph" w:styleId="ListNumber3">
    <w:name w:val="List Number 3"/>
    <w:basedOn w:val="Normal"/>
    <w:rsid w:val="00CE19D4"/>
    <w:pPr>
      <w:tabs>
        <w:tab w:val="num" w:pos="1080"/>
      </w:tabs>
      <w:ind w:left="1080" w:hanging="360"/>
    </w:pPr>
  </w:style>
  <w:style w:type="paragraph" w:styleId="ListNumber4">
    <w:name w:val="List Number 4"/>
    <w:basedOn w:val="Normal"/>
    <w:rsid w:val="00CE19D4"/>
    <w:pPr>
      <w:tabs>
        <w:tab w:val="num" w:pos="1440"/>
      </w:tabs>
      <w:ind w:left="1440" w:hanging="360"/>
    </w:pPr>
  </w:style>
  <w:style w:type="paragraph" w:styleId="ListNumber5">
    <w:name w:val="List Number 5"/>
    <w:basedOn w:val="Normal"/>
    <w:rsid w:val="00CE19D4"/>
    <w:pPr>
      <w:tabs>
        <w:tab w:val="num" w:pos="1800"/>
      </w:tabs>
      <w:ind w:left="1800" w:hanging="360"/>
    </w:pPr>
  </w:style>
  <w:style w:type="paragraph" w:styleId="MacroText">
    <w:name w:val="macro"/>
    <w:semiHidden/>
    <w:rsid w:val="00CE19D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before="180" w:after="60"/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E19D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CE19D4"/>
    <w:rPr>
      <w:sz w:val="24"/>
      <w:szCs w:val="24"/>
    </w:rPr>
  </w:style>
  <w:style w:type="paragraph" w:styleId="NoteHeading">
    <w:name w:val="Note Heading"/>
    <w:basedOn w:val="Normal"/>
    <w:next w:val="Normal"/>
    <w:rsid w:val="00CE19D4"/>
  </w:style>
  <w:style w:type="paragraph" w:styleId="PlainText">
    <w:name w:val="Plain Text"/>
    <w:basedOn w:val="Normal"/>
    <w:rsid w:val="00CE19D4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rsid w:val="00CE19D4"/>
  </w:style>
  <w:style w:type="paragraph" w:styleId="Signature">
    <w:name w:val="Signature"/>
    <w:basedOn w:val="Normal"/>
    <w:rsid w:val="00CE19D4"/>
    <w:pPr>
      <w:ind w:left="4320"/>
    </w:pPr>
  </w:style>
  <w:style w:type="paragraph" w:styleId="Subtitle">
    <w:name w:val="Subtitle"/>
    <w:basedOn w:val="Normal"/>
    <w:qFormat/>
    <w:rsid w:val="00CE19D4"/>
    <w:pPr>
      <w:jc w:val="center"/>
      <w:outlineLvl w:val="1"/>
    </w:pPr>
    <w:rPr>
      <w:rFonts w:ascii="Arial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CE19D4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CE19D4"/>
    <w:pPr>
      <w:ind w:left="440" w:hanging="440"/>
    </w:pPr>
  </w:style>
  <w:style w:type="paragraph" w:styleId="Title">
    <w:name w:val="Title"/>
    <w:basedOn w:val="Normal"/>
    <w:qFormat/>
    <w:rsid w:val="00CE19D4"/>
    <w:pPr>
      <w:spacing w:before="24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CE19D4"/>
    <w:pPr>
      <w:spacing w:before="120"/>
    </w:pPr>
    <w:rPr>
      <w:rFonts w:ascii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rsid w:val="00CE19D4"/>
    <w:rPr>
      <w:color w:val="0000FF"/>
      <w:u w:val="single"/>
    </w:rPr>
  </w:style>
  <w:style w:type="paragraph" w:customStyle="1" w:styleId="NumberBold0">
    <w:name w:val="Number (Bold)"/>
    <w:basedOn w:val="Normal"/>
    <w:next w:val="NumberNoNumber"/>
    <w:rsid w:val="00CE19D4"/>
    <w:pPr>
      <w:tabs>
        <w:tab w:val="num" w:pos="360"/>
      </w:tabs>
      <w:spacing w:before="120"/>
      <w:ind w:left="360" w:hanging="360"/>
    </w:pPr>
    <w:rPr>
      <w:b/>
    </w:rPr>
  </w:style>
  <w:style w:type="character" w:customStyle="1" w:styleId="NormalIndentChar">
    <w:name w:val="Normal Indent Char"/>
    <w:basedOn w:val="DefaultParagraphFont"/>
    <w:rsid w:val="00CE19D4"/>
    <w:rPr>
      <w:sz w:val="22"/>
      <w:lang w:val="en-US" w:eastAsia="en-US" w:bidi="ar-SA"/>
    </w:rPr>
  </w:style>
  <w:style w:type="character" w:customStyle="1" w:styleId="UserInputChar">
    <w:name w:val="User Input Char"/>
    <w:basedOn w:val="NormalIndentChar"/>
    <w:rsid w:val="00CE19D4"/>
    <w:rPr>
      <w:rFonts w:ascii="Courier New" w:hAnsi="Courier New"/>
    </w:rPr>
  </w:style>
  <w:style w:type="paragraph" w:customStyle="1" w:styleId="Picturecwt">
    <w:name w:val="Picture (cwt)"/>
    <w:basedOn w:val="Normal"/>
    <w:rsid w:val="00CE19D4"/>
    <w:pPr>
      <w:suppressAutoHyphens w:val="0"/>
      <w:spacing w:before="120" w:after="120"/>
      <w:jc w:val="center"/>
    </w:pPr>
    <w:rPr>
      <w:b/>
      <w:sz w:val="20"/>
    </w:rPr>
  </w:style>
  <w:style w:type="paragraph" w:customStyle="1" w:styleId="NumberNo-cwt">
    <w:name w:val="Number No-# (cwt)"/>
    <w:basedOn w:val="Normal"/>
    <w:rsid w:val="00CE19D4"/>
    <w:pPr>
      <w:suppressAutoHyphens w:val="0"/>
      <w:spacing w:before="120" w:after="120"/>
      <w:ind w:left="720"/>
    </w:pPr>
    <w:rPr>
      <w:sz w:val="20"/>
    </w:rPr>
  </w:style>
  <w:style w:type="paragraph" w:customStyle="1" w:styleId="SubLetter">
    <w:name w:val="SubLetter"/>
    <w:basedOn w:val="Normal"/>
    <w:next w:val="NormalIndent"/>
    <w:rsid w:val="00E120C7"/>
    <w:pPr>
      <w:numPr>
        <w:numId w:val="23"/>
      </w:numPr>
      <w:tabs>
        <w:tab w:val="clear" w:pos="360"/>
        <w:tab w:val="num" w:pos="720"/>
      </w:tabs>
    </w:pPr>
  </w:style>
  <w:style w:type="paragraph" w:customStyle="1" w:styleId="SubLetterNoNumber">
    <w:name w:val="SubLetter No Number"/>
    <w:basedOn w:val="Normal"/>
    <w:rsid w:val="00E120C7"/>
    <w:pPr>
      <w:spacing w:before="60" w:after="120"/>
      <w:ind w:left="720"/>
    </w:pPr>
  </w:style>
  <w:style w:type="character" w:customStyle="1" w:styleId="FileNames">
    <w:name w:val="FileNames"/>
    <w:basedOn w:val="DefaultParagraphFont"/>
    <w:rsid w:val="00904B57"/>
    <w:rPr>
      <w:rFonts w:ascii="Courier New" w:hAnsi="Courier New"/>
      <w:sz w:val="18"/>
    </w:rPr>
  </w:style>
  <w:style w:type="paragraph" w:customStyle="1" w:styleId="NumberBold">
    <w:name w:val="Number Bold"/>
    <w:basedOn w:val="Number"/>
    <w:rsid w:val="00904B57"/>
    <w:pPr>
      <w:numPr>
        <w:numId w:val="31"/>
      </w:numPr>
    </w:pPr>
    <w:rPr>
      <w:b/>
    </w:rPr>
  </w:style>
  <w:style w:type="paragraph" w:styleId="ListParagraph">
    <w:name w:val="List Paragraph"/>
    <w:basedOn w:val="Normal"/>
    <w:uiPriority w:val="34"/>
    <w:qFormat/>
    <w:rsid w:val="003142F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0159712\Application%20Data\Microsoft\Templates\tto\t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4D6E73-7F69-417B-B330-88229C28F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tto</Template>
  <TotalTime>62</TotalTime>
  <Pages>10</Pages>
  <Words>480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Basic Memory Management</vt:lpstr>
    </vt:vector>
  </TitlesOfParts>
  <Company>Texas Instruments</Company>
  <LinksUpToDate>false</LinksUpToDate>
  <CharactersWithSpaces>2805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Memory Management</dc:title>
  <dc:subject>C6000 Optimization Workshop</dc:subject>
  <dc:creator>Scott Specker</dc:creator>
  <cp:keywords>11</cp:keywords>
  <cp:lastModifiedBy>Robert J. Hillard</cp:lastModifiedBy>
  <cp:revision>8</cp:revision>
  <cp:lastPrinted>2011-02-21T08:31:00Z</cp:lastPrinted>
  <dcterms:created xsi:type="dcterms:W3CDTF">2012-04-09T15:23:00Z</dcterms:created>
  <dcterms:modified xsi:type="dcterms:W3CDTF">2012-05-17T23:43:00Z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th_lab">
    <vt:lpwstr>C:\dsp6\labs\</vt:lpwstr>
  </property>
  <property fmtid="{D5CDD505-2E9C-101B-9397-08002B2CF9AE}" pid="3" name="path_labs">
    <vt:lpwstr>C:\op6000\labs\</vt:lpwstr>
  </property>
  <property fmtid="{D5CDD505-2E9C-101B-9397-08002B2CF9AE}" pid="4" name="copy_from_lab_number">
    <vt:i4>2</vt:i4>
  </property>
</Properties>
</file>